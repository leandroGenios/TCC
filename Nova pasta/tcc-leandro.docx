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26038" w:rsidP="00BD34F9">
          <w:pPr>
            <w:pStyle w:val="Capa-Folhaderosto"/>
          </w:pPr>
          <w:r>
            <w:t>LEANDRO SOARES MOREIRA</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037FF7">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037FF7">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037FF7">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037FF7">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037FF7">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37FF7">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37FF7">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037FF7">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037FF7">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037FF7">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037FF7">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037FF7">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037FF7">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037FF7">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545EB5">
      <w:pPr>
        <w:pStyle w:val="Texto"/>
        <w:numPr>
          <w:ilvl w:val="0"/>
          <w:numId w:val="29"/>
        </w:numPr>
      </w:pPr>
      <w:r>
        <w:rPr>
          <w:rFonts w:cs="Arial"/>
        </w:rPr>
        <w:t>Desenvolver um webservice para realizar a comunicação do aplicativo com o banco de dados.</w:t>
      </w:r>
    </w:p>
    <w:p w:rsidR="00AD0AE2" w:rsidRPr="00AD0AE2" w:rsidRDefault="00545EB5" w:rsidP="00545EB5">
      <w:pPr>
        <w:pStyle w:val="Texto"/>
        <w:numPr>
          <w:ilvl w:val="0"/>
          <w:numId w:val="29"/>
        </w:numPr>
      </w:pPr>
      <w:r>
        <w:rPr>
          <w:rFonts w:cs="Arial"/>
        </w:rPr>
        <w:t>Con</w:t>
      </w:r>
      <w:r w:rsidR="00AD0AE2">
        <w:rPr>
          <w:rFonts w:cs="Arial"/>
        </w:rPr>
        <w:t>struir um aplicativo em Android para que os usuários possam cadastrar receitas e ingredientes.</w:t>
      </w:r>
    </w:p>
    <w:p w:rsidR="00AD0AE2" w:rsidRPr="00AD0AE2" w:rsidRDefault="00AD0AE2" w:rsidP="00545EB5">
      <w:pPr>
        <w:pStyle w:val="Texto"/>
        <w:numPr>
          <w:ilvl w:val="0"/>
          <w:numId w:val="29"/>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AD0AE2">
      <w:pPr>
        <w:pStyle w:val="Texto"/>
        <w:numPr>
          <w:ilvl w:val="0"/>
          <w:numId w:val="29"/>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037FF7" w:rsidRPr="004C3128" w:rsidRDefault="00037FF7" w:rsidP="008B392C">
                            <w:pPr>
                              <w:ind w:firstLine="0"/>
                              <w:rPr>
                                <w:b/>
                                <w:sz w:val="22"/>
                              </w:rPr>
                            </w:pPr>
                          </w:p>
                          <w:p w:rsidR="00037FF7" w:rsidRPr="004C3128" w:rsidRDefault="00037FF7" w:rsidP="008B392C">
                            <w:pPr>
                              <w:ind w:firstLine="0"/>
                              <w:rPr>
                                <w:b/>
                                <w:sz w:val="22"/>
                              </w:rPr>
                            </w:pPr>
                          </w:p>
                          <w:p w:rsidR="00037FF7" w:rsidRPr="004C3128" w:rsidRDefault="00037FF7" w:rsidP="008B392C">
                            <w:pPr>
                              <w:ind w:firstLine="0"/>
                              <w:rPr>
                                <w:b/>
                                <w:sz w:val="22"/>
                              </w:rPr>
                            </w:pPr>
                          </w:p>
                          <w:p w:rsidR="00037FF7" w:rsidRPr="004C3128" w:rsidRDefault="00037FF7"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037FF7" w:rsidRPr="004C3128" w:rsidRDefault="00037FF7" w:rsidP="008B392C">
                      <w:pPr>
                        <w:ind w:firstLine="0"/>
                        <w:rPr>
                          <w:b/>
                          <w:sz w:val="22"/>
                        </w:rPr>
                      </w:pPr>
                    </w:p>
                    <w:p w:rsidR="00037FF7" w:rsidRPr="004C3128" w:rsidRDefault="00037FF7" w:rsidP="008B392C">
                      <w:pPr>
                        <w:ind w:firstLine="0"/>
                        <w:rPr>
                          <w:b/>
                          <w:sz w:val="22"/>
                        </w:rPr>
                      </w:pPr>
                    </w:p>
                    <w:p w:rsidR="00037FF7" w:rsidRPr="004C3128" w:rsidRDefault="00037FF7" w:rsidP="008B392C">
                      <w:pPr>
                        <w:ind w:firstLine="0"/>
                        <w:rPr>
                          <w:b/>
                          <w:sz w:val="22"/>
                        </w:rPr>
                      </w:pPr>
                    </w:p>
                    <w:p w:rsidR="00037FF7" w:rsidRPr="004C3128" w:rsidRDefault="00037FF7"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037FF7" w:rsidRPr="004C3128" w:rsidRDefault="00037FF7" w:rsidP="004C3128">
                            <w:pPr>
                              <w:ind w:firstLine="0"/>
                              <w:rPr>
                                <w:b/>
                                <w:sz w:val="22"/>
                              </w:rPr>
                            </w:pPr>
                          </w:p>
                          <w:p w:rsidR="00037FF7" w:rsidRPr="004C3128" w:rsidRDefault="00037FF7" w:rsidP="004C3128">
                            <w:pPr>
                              <w:ind w:firstLine="0"/>
                              <w:rPr>
                                <w:b/>
                                <w:sz w:val="22"/>
                              </w:rPr>
                            </w:pPr>
                          </w:p>
                          <w:p w:rsidR="00037FF7" w:rsidRDefault="00037FF7" w:rsidP="004C3128">
                            <w:pPr>
                              <w:spacing w:before="240"/>
                              <w:ind w:firstLine="0"/>
                              <w:rPr>
                                <w:b/>
                                <w:sz w:val="22"/>
                              </w:rPr>
                            </w:pPr>
                          </w:p>
                          <w:p w:rsidR="00037FF7" w:rsidRPr="004C3128" w:rsidRDefault="00037FF7"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037FF7" w:rsidRPr="004C3128" w:rsidRDefault="00037FF7" w:rsidP="004C3128">
                      <w:pPr>
                        <w:ind w:firstLine="0"/>
                        <w:rPr>
                          <w:b/>
                          <w:sz w:val="22"/>
                        </w:rPr>
                      </w:pPr>
                    </w:p>
                    <w:p w:rsidR="00037FF7" w:rsidRPr="004C3128" w:rsidRDefault="00037FF7" w:rsidP="004C3128">
                      <w:pPr>
                        <w:ind w:firstLine="0"/>
                        <w:rPr>
                          <w:b/>
                          <w:sz w:val="22"/>
                        </w:rPr>
                      </w:pPr>
                    </w:p>
                    <w:p w:rsidR="00037FF7" w:rsidRDefault="00037FF7" w:rsidP="004C3128">
                      <w:pPr>
                        <w:spacing w:before="240"/>
                        <w:ind w:firstLine="0"/>
                        <w:rPr>
                          <w:b/>
                          <w:sz w:val="22"/>
                        </w:rPr>
                      </w:pPr>
                    </w:p>
                    <w:p w:rsidR="00037FF7" w:rsidRPr="004C3128" w:rsidRDefault="00037FF7"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037FF7" w:rsidRDefault="00037FF7" w:rsidP="005B299C">
                            <w:pPr>
                              <w:spacing w:line="240" w:lineRule="auto"/>
                              <w:ind w:firstLine="0"/>
                            </w:pPr>
                          </w:p>
                          <w:p w:rsidR="00037FF7" w:rsidRPr="00A757F8" w:rsidRDefault="00037FF7" w:rsidP="00A757F8">
                            <w:pPr>
                              <w:spacing w:before="120" w:line="240" w:lineRule="auto"/>
                              <w:ind w:firstLine="0"/>
                              <w:rPr>
                                <w:b/>
                                <w:sz w:val="22"/>
                              </w:rPr>
                            </w:pPr>
                            <w:r w:rsidRPr="00A757F8">
                              <w:rPr>
                                <w:b/>
                                <w:sz w:val="22"/>
                              </w:rPr>
                              <w:t>Várias figuras pequenas:</w:t>
                            </w:r>
                          </w:p>
                          <w:p w:rsidR="00037FF7" w:rsidRPr="00A757F8" w:rsidRDefault="00037FF7"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037FF7" w:rsidRDefault="00037FF7" w:rsidP="005B299C">
                      <w:pPr>
                        <w:spacing w:line="240" w:lineRule="auto"/>
                        <w:ind w:firstLine="0"/>
                      </w:pPr>
                    </w:p>
                    <w:p w:rsidR="00037FF7" w:rsidRPr="00A757F8" w:rsidRDefault="00037FF7" w:rsidP="00A757F8">
                      <w:pPr>
                        <w:spacing w:before="120" w:line="240" w:lineRule="auto"/>
                        <w:ind w:firstLine="0"/>
                        <w:rPr>
                          <w:b/>
                          <w:sz w:val="22"/>
                        </w:rPr>
                      </w:pPr>
                      <w:r w:rsidRPr="00A757F8">
                        <w:rPr>
                          <w:b/>
                          <w:sz w:val="22"/>
                        </w:rPr>
                        <w:t>Várias figuras pequenas:</w:t>
                      </w:r>
                    </w:p>
                    <w:p w:rsidR="00037FF7" w:rsidRPr="00A757F8" w:rsidRDefault="00037FF7"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037FF7" w:rsidRDefault="00037FF7" w:rsidP="00D3395C">
                            <w:pPr>
                              <w:spacing w:line="240" w:lineRule="auto"/>
                              <w:ind w:firstLine="0"/>
                            </w:pPr>
                          </w:p>
                          <w:p w:rsidR="00037FF7" w:rsidRPr="00A757F8" w:rsidRDefault="00037FF7" w:rsidP="00A757F8">
                            <w:pPr>
                              <w:spacing w:before="120" w:line="240" w:lineRule="auto"/>
                              <w:ind w:firstLine="0"/>
                              <w:rPr>
                                <w:b/>
                                <w:sz w:val="22"/>
                              </w:rPr>
                            </w:pPr>
                            <w:r w:rsidRPr="00A757F8">
                              <w:rPr>
                                <w:b/>
                                <w:sz w:val="22"/>
                              </w:rPr>
                              <w:t>Várias figuras pequenas:</w:t>
                            </w:r>
                          </w:p>
                          <w:p w:rsidR="00037FF7" w:rsidRPr="00A757F8" w:rsidRDefault="00037FF7"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037FF7" w:rsidRDefault="00037FF7" w:rsidP="00D3395C">
                      <w:pPr>
                        <w:spacing w:line="240" w:lineRule="auto"/>
                        <w:ind w:firstLine="0"/>
                      </w:pPr>
                    </w:p>
                    <w:p w:rsidR="00037FF7" w:rsidRPr="00A757F8" w:rsidRDefault="00037FF7" w:rsidP="00A757F8">
                      <w:pPr>
                        <w:spacing w:before="120" w:line="240" w:lineRule="auto"/>
                        <w:ind w:firstLine="0"/>
                        <w:rPr>
                          <w:b/>
                          <w:sz w:val="22"/>
                        </w:rPr>
                      </w:pPr>
                      <w:r w:rsidRPr="00A757F8">
                        <w:rPr>
                          <w:b/>
                          <w:sz w:val="22"/>
                        </w:rPr>
                        <w:t>Várias figuras pequenas:</w:t>
                      </w:r>
                    </w:p>
                    <w:p w:rsidR="00037FF7" w:rsidRPr="00A757F8" w:rsidRDefault="00037FF7"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4"/>
      <w:r w:rsidR="00FE4D1F">
        <w:t xml:space="preserve"> </w:t>
      </w:r>
      <w:r w:rsidR="001D3CEC" w:rsidRPr="001D3CEC">
        <w:t>– TÍTULO DO GRÁFICO</w:t>
      </w:r>
      <w:bookmarkEnd w:id="205"/>
    </w:p>
    <w:p w:rsidR="000A2F92" w:rsidRPr="000A2F92" w:rsidRDefault="001308FB" w:rsidP="000A2F92">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4C1407" w:rsidRDefault="004C1407" w:rsidP="004C1407">
      <w:pPr>
        <w:pStyle w:val="Ttulops-textual"/>
        <w:rPr>
          <w:lang w:val="pt-BR"/>
        </w:rPr>
      </w:pPr>
      <w:r>
        <w:lastRenderedPageBreak/>
        <w:t xml:space="preserve">APÊNDICE B – </w:t>
      </w:r>
      <w:r>
        <w:rPr>
          <w:lang w:val="pt-BR"/>
        </w:rPr>
        <w:t>CASO DE USO NEGOCIAL</w:t>
      </w:r>
    </w:p>
    <w:p w:rsidR="004C1407" w:rsidRPr="004C1407" w:rsidRDefault="004C1407" w:rsidP="004C1407">
      <w:pPr>
        <w:pStyle w:val="Texto"/>
      </w:pPr>
    </w:p>
    <w:p w:rsidR="004C1407" w:rsidRPr="004C1407" w:rsidRDefault="004C1407" w:rsidP="00413902">
      <w:pPr>
        <w:pStyle w:val="Ttulops-textual"/>
        <w:rPr>
          <w:lang w:val="pt-BR"/>
        </w:rPr>
      </w:pPr>
      <w:bookmarkStart w:id="235" w:name="_Toc257728972"/>
      <w:bookmarkStart w:id="236" w:name="_Toc257729295"/>
      <w:bookmarkStart w:id="237" w:name="_Toc257729515"/>
      <w:bookmarkStart w:id="238" w:name="_Toc257814822"/>
      <w:r w:rsidRPr="00FC5ECD">
        <w:rPr>
          <w:noProof/>
          <w:lang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037FF7" w:rsidRDefault="004C1407" w:rsidP="004C1407">
      <w:pPr>
        <w:jc w:val="left"/>
        <w:rPr>
          <w:b/>
        </w:rPr>
      </w:pPr>
      <w:r w:rsidRPr="004C1407">
        <w:rPr>
          <w:b/>
        </w:rPr>
        <w:t>Funcionalidade:</w:t>
      </w:r>
    </w:p>
    <w:p w:rsidR="009327CA" w:rsidRDefault="00037FF7" w:rsidP="00037FF7">
      <w:pPr>
        <w:ind w:left="709"/>
        <w:jc w:val="left"/>
      </w:pPr>
      <w:r>
        <w:t>- Cadastro de usuário</w:t>
      </w:r>
      <w:bookmarkStart w:id="239" w:name="_GoBack"/>
      <w:bookmarkEnd w:id="239"/>
      <w:r w:rsidR="008D40B7">
        <w:br w:type="page"/>
      </w:r>
      <w:bookmarkStart w:id="240" w:name="_Toc459206339"/>
      <w:bookmarkStart w:id="241" w:name="_Toc459206367"/>
      <w:bookmarkStart w:id="242" w:name="_Toc510714413"/>
      <w:bookmarkStart w:id="243"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5"/>
      <w:bookmarkEnd w:id="236"/>
      <w:bookmarkEnd w:id="237"/>
      <w:bookmarkEnd w:id="238"/>
      <w:bookmarkEnd w:id="240"/>
      <w:bookmarkEnd w:id="241"/>
      <w:bookmarkEnd w:id="242"/>
      <w:bookmarkEnd w:id="243"/>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16"/>
      <w:footerReference w:type="default" r:id="rId17"/>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A23" w:rsidRDefault="00047A23" w:rsidP="00F9687E">
      <w:pPr>
        <w:pStyle w:val="Texto"/>
        <w:spacing w:line="240" w:lineRule="auto"/>
      </w:pPr>
      <w:r>
        <w:separator/>
      </w:r>
    </w:p>
  </w:endnote>
  <w:endnote w:type="continuationSeparator" w:id="0">
    <w:p w:rsidR="00047A23" w:rsidRDefault="00047A2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FF7" w:rsidRDefault="00037F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A23" w:rsidRDefault="00047A23" w:rsidP="004E36B6">
      <w:pPr>
        <w:pStyle w:val="Texto"/>
        <w:spacing w:line="240" w:lineRule="auto"/>
        <w:ind w:firstLine="0"/>
      </w:pPr>
      <w:r>
        <w:t xml:space="preserve">_______________ </w:t>
      </w:r>
    </w:p>
    <w:p w:rsidR="00047A23" w:rsidRDefault="00047A23" w:rsidP="004E36B6">
      <w:pPr>
        <w:pStyle w:val="Texto"/>
        <w:spacing w:line="240" w:lineRule="auto"/>
        <w:ind w:firstLine="0"/>
      </w:pPr>
    </w:p>
  </w:footnote>
  <w:footnote w:type="continuationSeparator" w:id="0">
    <w:p w:rsidR="00047A23" w:rsidRDefault="00047A23" w:rsidP="00F9687E">
      <w:pPr>
        <w:pStyle w:val="Texto"/>
        <w:spacing w:line="240" w:lineRule="auto"/>
      </w:pPr>
      <w:r>
        <w:continuationSeparator/>
      </w:r>
    </w:p>
  </w:footnote>
  <w:footnote w:id="1">
    <w:p w:rsidR="00037FF7" w:rsidRPr="000712F2" w:rsidRDefault="00037FF7">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037FF7" w:rsidRPr="00D56C48" w:rsidRDefault="00037FF7">
      <w:pPr>
        <w:pStyle w:val="Textodenotaderodap"/>
        <w:rPr>
          <w:lang w:val="pt-BR"/>
        </w:rPr>
      </w:pPr>
      <w:r>
        <w:rPr>
          <w:rStyle w:val="Refdenotaderodap"/>
        </w:rPr>
        <w:footnoteRef/>
      </w:r>
      <w:r>
        <w:t xml:space="preserve"> </w:t>
      </w:r>
      <w:r>
        <w:rPr>
          <w:lang w:val="pt-BR"/>
        </w:rPr>
        <w:t>Metodologia de gamificação.</w:t>
      </w:r>
    </w:p>
  </w:footnote>
  <w:footnote w:id="3">
    <w:p w:rsidR="00037FF7" w:rsidRPr="00C61E73" w:rsidRDefault="00037FF7">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FF7" w:rsidRDefault="00037FF7">
    <w:pPr>
      <w:pStyle w:val="Cabealho"/>
      <w:jc w:val="right"/>
    </w:pPr>
  </w:p>
  <w:p w:rsidR="00037FF7" w:rsidRDefault="00037FF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FF7" w:rsidRPr="00B74CFC" w:rsidRDefault="00037FF7">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BE6620" w:rsidRPr="00BE6620">
      <w:rPr>
        <w:noProof/>
        <w:sz w:val="20"/>
        <w:lang w:val="pt-BR"/>
      </w:rPr>
      <w:t>28</w:t>
    </w:r>
    <w:r w:rsidRPr="00B74CFC">
      <w:rPr>
        <w:sz w:val="20"/>
      </w:rPr>
      <w:fldChar w:fldCharType="end"/>
    </w:r>
  </w:p>
  <w:p w:rsidR="00037FF7" w:rsidRDefault="00037FF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F7EB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D2E7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32A6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CFCF0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5090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15:restartNumberingAfterBreak="0">
    <w:nsid w:val="00B25B53"/>
    <w:multiLevelType w:val="multilevel"/>
    <w:tmpl w:val="58204D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AF6356"/>
    <w:multiLevelType w:val="hybridMultilevel"/>
    <w:tmpl w:val="B98CE8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18"/>
  </w:num>
  <w:num w:numId="3">
    <w:abstractNumId w:val="17"/>
  </w:num>
  <w:num w:numId="4">
    <w:abstractNumId w:val="24"/>
  </w:num>
  <w:num w:numId="5">
    <w:abstractNumId w:val="14"/>
  </w:num>
  <w:num w:numId="6">
    <w:abstractNumId w:val="18"/>
    <w:lvlOverride w:ilvl="0">
      <w:startOverride w:val="2"/>
    </w:lvlOverride>
    <w:lvlOverride w:ilvl="1">
      <w:startOverride w:val="2"/>
    </w:lvlOverride>
    <w:lvlOverride w:ilvl="2">
      <w:startOverride w:val="1"/>
    </w:lvlOverride>
  </w:num>
  <w:num w:numId="7">
    <w:abstractNumId w:val="18"/>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lvlOverride w:ilvl="0">
      <w:startOverride w:val="2"/>
    </w:lvlOverride>
    <w:lvlOverride w:ilvl="1">
      <w:startOverride w:val="2"/>
    </w:lvlOverride>
    <w:lvlOverride w:ilvl="2">
      <w:startOverride w:val="2"/>
    </w:lvlOverride>
  </w:num>
  <w:num w:numId="19">
    <w:abstractNumId w:val="18"/>
    <w:lvlOverride w:ilvl="0">
      <w:startOverride w:val="4"/>
    </w:lvlOverride>
  </w:num>
  <w:num w:numId="20">
    <w:abstractNumId w:val="15"/>
  </w:num>
  <w:num w:numId="21">
    <w:abstractNumId w:val="19"/>
  </w:num>
  <w:num w:numId="22">
    <w:abstractNumId w:val="13"/>
  </w:num>
  <w:num w:numId="23">
    <w:abstractNumId w:val="14"/>
    <w:lvlOverride w:ilvl="0">
      <w:startOverride w:val="1"/>
    </w:lvlOverride>
  </w:num>
  <w:num w:numId="24">
    <w:abstractNumId w:val="12"/>
  </w:num>
  <w:num w:numId="25">
    <w:abstractNumId w:val="21"/>
  </w:num>
  <w:num w:numId="26">
    <w:abstractNumId w:val="10"/>
  </w:num>
  <w:num w:numId="27">
    <w:abstractNumId w:val="22"/>
  </w:num>
  <w:num w:numId="28">
    <w:abstractNumId w:val="18"/>
  </w:num>
  <w:num w:numId="29">
    <w:abstractNumId w:val="23"/>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ACE"/>
    <w:rsid w:val="00773A9A"/>
    <w:rsid w:val="00777044"/>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222E"/>
    <w:rsid w:val="00885A24"/>
    <w:rsid w:val="00885F53"/>
    <w:rsid w:val="00892B3A"/>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6B19"/>
    <w:rsid w:val="008E13AC"/>
    <w:rsid w:val="008E19FF"/>
    <w:rsid w:val="008E2E60"/>
    <w:rsid w:val="008E5EF7"/>
    <w:rsid w:val="008F43D6"/>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B00BED"/>
    <w:rsid w:val="00B025BB"/>
    <w:rsid w:val="00B04410"/>
    <w:rsid w:val="00B05EF6"/>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portal.ufpr.br/contato.html"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517F17"/>
    <w:rsid w:val="006F2436"/>
    <w:rsid w:val="00812D1A"/>
    <w:rsid w:val="008E3ED1"/>
    <w:rsid w:val="00950658"/>
    <w:rsid w:val="00AE7BDD"/>
    <w:rsid w:val="00B00BE8"/>
    <w:rsid w:val="00B167C5"/>
    <w:rsid w:val="00B23935"/>
    <w:rsid w:val="00B45E47"/>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50C5C-2306-4B56-98EC-F8D15584F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1567</TotalTime>
  <Pages>1</Pages>
  <Words>5191</Words>
  <Characters>28037</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33162</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 MOREIRA</dc:creator>
  <cp:lastModifiedBy>Leandro Soares</cp:lastModifiedBy>
  <cp:revision>34</cp:revision>
  <cp:lastPrinted>2011-05-18T18:59:00Z</cp:lastPrinted>
  <dcterms:created xsi:type="dcterms:W3CDTF">2018-04-15T10:20:00Z</dcterms:created>
  <dcterms:modified xsi:type="dcterms:W3CDTF">2019-08-24T02:41:00Z</dcterms:modified>
</cp:coreProperties>
</file>