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p w:rsidR="007E7396" w:rsidRPr="00BD34F9" w:rsidRDefault="004F00D4" w:rsidP="00BD34F9">
      <w:pPr>
        <w:pStyle w:val="Capa-Folhaderosto"/>
      </w:pPr>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r w:rsidR="008D51B6">
            <w:t>Leandro Soares</w:t>
          </w:r>
        </w:sdtContent>
      </w:sdt>
      <w:r w:rsidR="00EE5979">
        <w:t xml:space="preserve"> Moreira</w:t>
      </w:r>
    </w:p>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57729041"/>
      <w:bookmarkStart w:id="11" w:name="_Toc257729429"/>
      <w:bookmarkStart w:id="12" w:name="_Toc257729466"/>
      <w:bookmarkStart w:id="13" w:name="_Toc266864366"/>
      <w:bookmarkStart w:id="14" w:name="_Toc266865608"/>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xml:space="preserve">, sendo oferecida gratuitamente nas bibliotecas do </w:t>
      </w:r>
      <w:proofErr w:type="spellStart"/>
      <w:r w:rsidRPr="00AE3699">
        <w:rPr>
          <w:color w:val="FF0000"/>
        </w:rPr>
        <w:t>SiBi</w:t>
      </w:r>
      <w:proofErr w:type="spellEnd"/>
      <w:r w:rsidRPr="00AE3699">
        <w:rPr>
          <w:color w:val="FF0000"/>
        </w:rPr>
        <w:t>/UFPR.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w:t>
      </w:r>
      <w:proofErr w:type="spellStart"/>
      <w:r w:rsidRPr="00AE3699">
        <w:rPr>
          <w:color w:val="FF0000"/>
        </w:rPr>
        <w:t>SiBi</w:t>
      </w:r>
      <w:proofErr w:type="spellEnd"/>
      <w:r w:rsidRPr="00AE3699">
        <w:rPr>
          <w:color w:val="FF0000"/>
        </w:rPr>
        <w:t>/UFPR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proofErr w:type="spellStart"/>
      <w:proofErr w:type="gramStart"/>
      <w:r w:rsidRPr="00914D89">
        <w:rPr>
          <w:color w:val="FF0000"/>
        </w:rPr>
        <w:t>Prof</w:t>
      </w:r>
      <w:proofErr w:type="spellEnd"/>
      <w:r w:rsidR="00E95083" w:rsidRPr="00914D89">
        <w:rPr>
          <w:color w:val="FF0000"/>
        </w:rPr>
        <w:t>(</w:t>
      </w:r>
      <w:proofErr w:type="gramEnd"/>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proofErr w:type="spellStart"/>
      <w:proofErr w:type="gramStart"/>
      <w:r w:rsidR="00366DB6" w:rsidRPr="00914D89">
        <w:rPr>
          <w:color w:val="FF0000"/>
        </w:rPr>
        <w:t>Dr</w:t>
      </w:r>
      <w:proofErr w:type="spellEnd"/>
      <w:r w:rsidR="00E95083" w:rsidRPr="00914D89">
        <w:rPr>
          <w:color w:val="FF0000"/>
        </w:rPr>
        <w:t>(</w:t>
      </w:r>
      <w:proofErr w:type="gramEnd"/>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proofErr w:type="spellStart"/>
      <w:r w:rsidR="00366DB6" w:rsidRPr="00914D89">
        <w:rPr>
          <w:color w:val="FF0000"/>
        </w:rPr>
        <w:t>Msc</w:t>
      </w:r>
      <w:proofErr w:type="spellEnd"/>
      <w:r w:rsidR="00366DB6" w:rsidRPr="00914D89">
        <w:rPr>
          <w:color w:val="FF0000"/>
        </w:rPr>
        <w:t>.</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proofErr w:type="gramStart"/>
      <w:r w:rsidRPr="00914D89">
        <w:rPr>
          <w:color w:val="FF0000"/>
        </w:rPr>
        <w:t>Orientador(</w:t>
      </w:r>
      <w:proofErr w:type="gramEnd"/>
      <w:r w:rsidRPr="00914D89">
        <w:rPr>
          <w:color w:val="FF0000"/>
        </w:rPr>
        <w:t>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proofErr w:type="spellStart"/>
      <w:proofErr w:type="gramStart"/>
      <w:r w:rsidRPr="00914D89">
        <w:rPr>
          <w:color w:val="FF0000"/>
        </w:rPr>
        <w:t>Prof</w:t>
      </w:r>
      <w:proofErr w:type="spellEnd"/>
      <w:r w:rsidRPr="00914D89">
        <w:rPr>
          <w:color w:val="FF0000"/>
        </w:rPr>
        <w:t>(</w:t>
      </w:r>
      <w:proofErr w:type="gramEnd"/>
      <w:r w:rsidRPr="00914D89">
        <w:rPr>
          <w:color w:val="FF0000"/>
        </w:rPr>
        <w:t xml:space="preserve">a). </w:t>
      </w:r>
      <w:proofErr w:type="spellStart"/>
      <w:proofErr w:type="gramStart"/>
      <w:r w:rsidRPr="00914D89">
        <w:rPr>
          <w:color w:val="FF0000"/>
        </w:rPr>
        <w:t>Dr</w:t>
      </w:r>
      <w:proofErr w:type="spellEnd"/>
      <w:r w:rsidRPr="00914D89">
        <w:rPr>
          <w:color w:val="FF0000"/>
        </w:rPr>
        <w:t>(</w:t>
      </w:r>
      <w:proofErr w:type="gramEnd"/>
      <w:r w:rsidRPr="00914D89">
        <w:rPr>
          <w:color w:val="FF0000"/>
        </w:rPr>
        <w:t>a)./</w:t>
      </w:r>
      <w:proofErr w:type="spellStart"/>
      <w:r w:rsidRPr="00914D89">
        <w:rPr>
          <w:color w:val="FF0000"/>
        </w:rPr>
        <w:t>Msc</w:t>
      </w:r>
      <w:proofErr w:type="spellEnd"/>
      <w:r w:rsidRPr="00914D89">
        <w:rPr>
          <w:color w:val="FF0000"/>
        </w:rPr>
        <w:t>.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proofErr w:type="spellStart"/>
      <w:proofErr w:type="gramStart"/>
      <w:r w:rsidRPr="00914D89">
        <w:rPr>
          <w:color w:val="FF0000"/>
        </w:rPr>
        <w:t>Prof</w:t>
      </w:r>
      <w:proofErr w:type="spellEnd"/>
      <w:r w:rsidRPr="00914D89">
        <w:rPr>
          <w:color w:val="FF0000"/>
        </w:rPr>
        <w:t>(</w:t>
      </w:r>
      <w:proofErr w:type="gramEnd"/>
      <w:r w:rsidRPr="00914D89">
        <w:rPr>
          <w:color w:val="FF0000"/>
        </w:rPr>
        <w:t xml:space="preserve">a). </w:t>
      </w:r>
      <w:proofErr w:type="spellStart"/>
      <w:proofErr w:type="gramStart"/>
      <w:r w:rsidRPr="00914D89">
        <w:rPr>
          <w:color w:val="FF0000"/>
        </w:rPr>
        <w:t>Dr</w:t>
      </w:r>
      <w:proofErr w:type="spellEnd"/>
      <w:r w:rsidRPr="00914D89">
        <w:rPr>
          <w:color w:val="FF0000"/>
        </w:rPr>
        <w:t>(</w:t>
      </w:r>
      <w:proofErr w:type="gramEnd"/>
      <w:r w:rsidRPr="00914D89">
        <w:rPr>
          <w:color w:val="FF0000"/>
        </w:rPr>
        <w:t>a)./</w:t>
      </w:r>
      <w:proofErr w:type="spellStart"/>
      <w:r w:rsidRPr="00914D89">
        <w:rPr>
          <w:color w:val="FF0000"/>
        </w:rPr>
        <w:t>Msc</w:t>
      </w:r>
      <w:proofErr w:type="spellEnd"/>
      <w:r w:rsidRPr="00914D89">
        <w:rPr>
          <w:color w:val="FF0000"/>
        </w:rPr>
        <w:t>.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proofErr w:type="spellStart"/>
      <w:r w:rsidRPr="007A2FDB">
        <w:t>de</w:t>
      </w:r>
      <w:proofErr w:type="spellEnd"/>
      <w:r w:rsidRPr="007A2FDB">
        <w:t xml:space="preserv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 xml:space="preserve">Dedicatória </w:t>
      </w:r>
      <w:proofErr w:type="spellStart"/>
      <w:proofErr w:type="gramStart"/>
      <w:r w:rsidR="00D44512">
        <w:t>dedicatória</w:t>
      </w:r>
      <w:proofErr w:type="spellEnd"/>
      <w:proofErr w:type="gram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100620" w:rsidRPr="00100620">
        <w:t xml:space="preserve"> </w:t>
      </w:r>
      <w:proofErr w:type="spellStart"/>
      <w:r w:rsidR="00100620">
        <w:t>dedicatória</w:t>
      </w:r>
      <w:proofErr w:type="spellEnd"/>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proofErr w:type="spellStart"/>
      <w:proofErr w:type="gramStart"/>
      <w:r w:rsidR="00D44512">
        <w:t>texto</w:t>
      </w:r>
      <w:proofErr w:type="spellEnd"/>
      <w:proofErr w:type="gram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w:t>
      </w:r>
    </w:p>
    <w:p w:rsidR="00D44512" w:rsidRDefault="00D44512" w:rsidP="00D44512">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w:t>
      </w:r>
      <w:proofErr w:type="spellStart"/>
      <w:proofErr w:type="gramStart"/>
      <w:r>
        <w:t>epígrafe</w:t>
      </w:r>
      <w:proofErr w:type="spellEnd"/>
      <w:proofErr w:type="gramEnd"/>
      <w:r>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t xml:space="preserv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Pr="00686F85" w:rsidRDefault="008B0543" w:rsidP="00B15F15">
      <w:pPr>
        <w:pStyle w:val="Resumo"/>
      </w:pPr>
      <w:r w:rsidRPr="00686F85">
        <w:t>Este estudo foi desenvolvido com o intuito de ajudar no combate ao desperdício de alimentos e proporcio</w:t>
      </w:r>
      <w:r w:rsidR="00551AEA" w:rsidRPr="00686F85">
        <w:t xml:space="preserve">nar uma experiência assertiva no preparo de </w:t>
      </w:r>
      <w:r w:rsidR="00B65D31" w:rsidRPr="00686F85">
        <w:t>receitas</w:t>
      </w:r>
      <w:r w:rsidRPr="00686F85">
        <w:t xml:space="preserve">, por meio de um aplicativo </w:t>
      </w:r>
      <w:r w:rsidR="00551AEA" w:rsidRPr="00686F85">
        <w:t xml:space="preserve">desenvolvido para </w:t>
      </w:r>
      <w:r w:rsidR="00B65D31" w:rsidRPr="00686F85">
        <w:t>buscar pratos rápido</w:t>
      </w:r>
      <w:r w:rsidRPr="00686F85">
        <w:t>s</w:t>
      </w:r>
      <w:r w:rsidR="00D02142" w:rsidRPr="00686F85">
        <w:t xml:space="preserve"> utilizando</w:t>
      </w:r>
      <w:r w:rsidR="00551AEA" w:rsidRPr="00686F85">
        <w:t xml:space="preserve"> ingredientes do dia-a-dia</w:t>
      </w:r>
      <w:r w:rsidR="00B65D31" w:rsidRPr="00686F85">
        <w:t>.</w:t>
      </w:r>
      <w:r w:rsidR="00D5761B" w:rsidRPr="00686F85">
        <w:t xml:space="preserve"> </w:t>
      </w:r>
      <w:r w:rsidR="00B65D31" w:rsidRPr="00686F85">
        <w:t>As receitas</w:t>
      </w:r>
      <w:r w:rsidR="00551AEA" w:rsidRPr="00686F85">
        <w:t xml:space="preserve"> são compartilhadas entre os </w:t>
      </w:r>
      <w:r w:rsidR="00D5761B" w:rsidRPr="00686F85">
        <w:t>usuário</w:t>
      </w:r>
      <w:r w:rsidR="00FC29C4" w:rsidRPr="00686F85">
        <w:t>s</w:t>
      </w:r>
      <w:r w:rsidR="00551AEA" w:rsidRPr="00686F85">
        <w:t>, formando um grupo colaborativo de pessoas que al</w:t>
      </w:r>
      <w:r w:rsidR="00B65D31" w:rsidRPr="00686F85">
        <w:t>ém de postá-las e prepara-las</w:t>
      </w:r>
      <w:r w:rsidR="00551AEA" w:rsidRPr="00686F85">
        <w:t xml:space="preserve"> também recebem feedbacks dos pratos </w:t>
      </w:r>
      <w:r w:rsidR="009A5BE2" w:rsidRPr="00686F85">
        <w:t>postados, o que afeta a reputação do usuário no aplicativo, elevando seu perfil quando os pratos são bem avaliados e motivando-o em novas postagens</w:t>
      </w:r>
      <w:r w:rsidR="002B70E4" w:rsidRPr="00686F85">
        <w:t>.</w:t>
      </w:r>
      <w:r w:rsidR="00D5761B" w:rsidRPr="00686F85">
        <w:t xml:space="preserve"> </w:t>
      </w:r>
      <w:r w:rsidR="002B70E4" w:rsidRPr="00686F85">
        <w:t xml:space="preserve">As </w:t>
      </w:r>
      <w:r w:rsidR="00D5761B" w:rsidRPr="00686F85">
        <w:t>receitas são exibidas levando em consideração os ingredientes que o usu</w:t>
      </w:r>
      <w:r w:rsidR="00FC29C4" w:rsidRPr="00686F85">
        <w:t>ário declarou ter</w:t>
      </w:r>
      <w:r w:rsidR="00D5761B" w:rsidRPr="00686F85">
        <w:t xml:space="preserve"> em sua residência</w:t>
      </w:r>
      <w:r w:rsidR="009A5BE2" w:rsidRPr="00686F85">
        <w:t xml:space="preserve"> e a avaliação feitas por usuários que já a prepararam</w:t>
      </w:r>
      <w:r w:rsidR="002B70E4" w:rsidRPr="00686F85">
        <w:t>.</w:t>
      </w:r>
    </w:p>
    <w:p w:rsidR="00C52232" w:rsidRPr="00686F85" w:rsidRDefault="002B70E4" w:rsidP="009A5BE2">
      <w:pPr>
        <w:pStyle w:val="Resumo"/>
      </w:pPr>
      <w:r w:rsidRPr="00686F85">
        <w:t>O</w:t>
      </w:r>
      <w:r w:rsidR="00B15F15" w:rsidRPr="00686F85">
        <w:t xml:space="preserve"> trabalho</w:t>
      </w:r>
      <w:r w:rsidR="00EF51C0" w:rsidRPr="00686F85">
        <w:t xml:space="preserve"> aborda de forma simples e eficiente </w:t>
      </w:r>
      <w:r w:rsidR="00A561C0" w:rsidRPr="00686F85">
        <w:t>os be</w:t>
      </w:r>
      <w:r w:rsidR="00FC29C4" w:rsidRPr="00686F85">
        <w:t xml:space="preserve">nefícios de um auxílio eficaz </w:t>
      </w:r>
      <w:r w:rsidR="00A561C0" w:rsidRPr="00686F85">
        <w:t>na hora de preparar refeições, comp</w:t>
      </w:r>
      <w:r w:rsidR="00B15F15" w:rsidRPr="00686F85">
        <w:t>reendendo que os usuário</w:t>
      </w:r>
      <w:r w:rsidR="00FC29C4" w:rsidRPr="00686F85">
        <w:t>s</w:t>
      </w:r>
      <w:r w:rsidR="00B15F15" w:rsidRPr="00686F85">
        <w:t xml:space="preserve"> não tenham tempo</w:t>
      </w:r>
      <w:r w:rsidR="00A561C0" w:rsidRPr="00686F85">
        <w:t xml:space="preserve"> </w:t>
      </w:r>
      <w:r w:rsidR="00B15F15" w:rsidRPr="00686F85">
        <w:t xml:space="preserve">hábil </w:t>
      </w:r>
      <w:r w:rsidRPr="00686F85">
        <w:t>para se dedicar à</w:t>
      </w:r>
      <w:r w:rsidR="00A561C0" w:rsidRPr="00686F85">
        <w:t xml:space="preserve"> </w:t>
      </w:r>
      <w:r w:rsidRPr="00686F85">
        <w:t>culinária</w:t>
      </w:r>
      <w:r w:rsidR="00A561C0" w:rsidRPr="00686F85">
        <w:t xml:space="preserve"> e que necessitam de ajuda para construir bons pratos</w:t>
      </w:r>
      <w:r w:rsidR="00B15F15" w:rsidRPr="00686F85">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93220C" w:rsidRPr="0093220C" w:rsidRDefault="0093220C" w:rsidP="0093220C">
      <w:pPr>
        <w:pStyle w:val="Texto"/>
        <w:rPr>
          <w:lang w:val="en-US"/>
        </w:rPr>
      </w:pPr>
    </w:p>
    <w:p w:rsidR="00705D5F" w:rsidRPr="003F0780" w:rsidRDefault="00705D5F" w:rsidP="00705D5F">
      <w:pPr>
        <w:pStyle w:val="Texto"/>
        <w:rPr>
          <w:lang w:val="en-US"/>
        </w:rPr>
      </w:pPr>
    </w:p>
    <w:p w:rsidR="00087ED1" w:rsidRDefault="0093220C">
      <w:pPr>
        <w:pStyle w:val="ndicedeilustrae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20000494" w:history="1">
        <w:r w:rsidR="00087ED1" w:rsidRPr="003D6397">
          <w:rPr>
            <w:rStyle w:val="Hyperlink"/>
            <w:noProof/>
          </w:rPr>
          <w:t>FIGURA 1 - MODELO DE CÓDIGO DE BARRAS</w:t>
        </w:r>
        <w:r w:rsidR="00087ED1">
          <w:rPr>
            <w:noProof/>
            <w:webHidden/>
          </w:rPr>
          <w:tab/>
        </w:r>
        <w:r w:rsidR="00087ED1">
          <w:rPr>
            <w:noProof/>
            <w:webHidden/>
          </w:rPr>
          <w:fldChar w:fldCharType="begin"/>
        </w:r>
        <w:r w:rsidR="00087ED1">
          <w:rPr>
            <w:noProof/>
            <w:webHidden/>
          </w:rPr>
          <w:instrText xml:space="preserve"> PAGEREF _Toc20000494 \h </w:instrText>
        </w:r>
        <w:r w:rsidR="00087ED1">
          <w:rPr>
            <w:noProof/>
            <w:webHidden/>
          </w:rPr>
        </w:r>
        <w:r w:rsidR="00087ED1">
          <w:rPr>
            <w:noProof/>
            <w:webHidden/>
          </w:rPr>
          <w:fldChar w:fldCharType="separate"/>
        </w:r>
        <w:r w:rsidR="00087ED1">
          <w:rPr>
            <w:noProof/>
            <w:webHidden/>
          </w:rPr>
          <w:t>24</w:t>
        </w:r>
        <w:r w:rsidR="00087ED1">
          <w:rPr>
            <w:noProof/>
            <w:webHidden/>
          </w:rPr>
          <w:fldChar w:fldCharType="end"/>
        </w:r>
      </w:hyperlink>
    </w:p>
    <w:p w:rsidR="00087ED1" w:rsidRDefault="00087ED1">
      <w:pPr>
        <w:pStyle w:val="ndicedeilustraes"/>
        <w:rPr>
          <w:rFonts w:asciiTheme="minorHAnsi" w:eastAsiaTheme="minorEastAsia" w:hAnsiTheme="minorHAnsi" w:cstheme="minorBidi"/>
          <w:noProof/>
          <w:sz w:val="22"/>
          <w:lang w:eastAsia="pt-BR"/>
        </w:rPr>
      </w:pPr>
      <w:hyperlink w:anchor="_Toc20000495" w:history="1">
        <w:r w:rsidRPr="003D6397">
          <w:rPr>
            <w:rStyle w:val="Hyperlink"/>
            <w:noProof/>
          </w:rPr>
          <w:t>FIGURA 2 – MODELO DE HISTÓRIA DE USUÁRIO</w:t>
        </w:r>
        <w:r>
          <w:rPr>
            <w:noProof/>
            <w:webHidden/>
          </w:rPr>
          <w:tab/>
        </w:r>
        <w:r>
          <w:rPr>
            <w:noProof/>
            <w:webHidden/>
          </w:rPr>
          <w:fldChar w:fldCharType="begin"/>
        </w:r>
        <w:r>
          <w:rPr>
            <w:noProof/>
            <w:webHidden/>
          </w:rPr>
          <w:instrText xml:space="preserve"> PAGEREF _Toc20000495 \h </w:instrText>
        </w:r>
        <w:r>
          <w:rPr>
            <w:noProof/>
            <w:webHidden/>
          </w:rPr>
        </w:r>
        <w:r>
          <w:rPr>
            <w:noProof/>
            <w:webHidden/>
          </w:rPr>
          <w:fldChar w:fldCharType="separate"/>
        </w:r>
        <w:r>
          <w:rPr>
            <w:noProof/>
            <w:webHidden/>
          </w:rPr>
          <w:t>29</w:t>
        </w:r>
        <w:r>
          <w:rPr>
            <w:noProof/>
            <w:webHidden/>
          </w:rPr>
          <w:fldChar w:fldCharType="end"/>
        </w:r>
      </w:hyperlink>
    </w:p>
    <w:p w:rsidR="00087ED1" w:rsidRDefault="00087ED1">
      <w:pPr>
        <w:pStyle w:val="ndicedeilustraes"/>
        <w:rPr>
          <w:rFonts w:asciiTheme="minorHAnsi" w:eastAsiaTheme="minorEastAsia" w:hAnsiTheme="minorHAnsi" w:cstheme="minorBidi"/>
          <w:noProof/>
          <w:sz w:val="22"/>
          <w:lang w:eastAsia="pt-BR"/>
        </w:rPr>
      </w:pPr>
      <w:hyperlink w:anchor="_Toc20000496" w:history="1">
        <w:r w:rsidRPr="003D6397">
          <w:rPr>
            <w:rStyle w:val="Hyperlink"/>
            <w:noProof/>
          </w:rPr>
          <w:t>FIGURA 3 - SPRINTS PROJETO MAIS PRATOS</w:t>
        </w:r>
        <w:r>
          <w:rPr>
            <w:noProof/>
            <w:webHidden/>
          </w:rPr>
          <w:tab/>
        </w:r>
        <w:r>
          <w:rPr>
            <w:noProof/>
            <w:webHidden/>
          </w:rPr>
          <w:fldChar w:fldCharType="begin"/>
        </w:r>
        <w:r>
          <w:rPr>
            <w:noProof/>
            <w:webHidden/>
          </w:rPr>
          <w:instrText xml:space="preserve"> PAGEREF _Toc20000496 \h </w:instrText>
        </w:r>
        <w:r>
          <w:rPr>
            <w:noProof/>
            <w:webHidden/>
          </w:rPr>
        </w:r>
        <w:r>
          <w:rPr>
            <w:noProof/>
            <w:webHidden/>
          </w:rPr>
          <w:fldChar w:fldCharType="separate"/>
        </w:r>
        <w:r>
          <w:rPr>
            <w:noProof/>
            <w:webHidden/>
          </w:rPr>
          <w:t>31</w:t>
        </w:r>
        <w:r>
          <w:rPr>
            <w:noProof/>
            <w:webHidden/>
          </w:rPr>
          <w:fldChar w:fldCharType="end"/>
        </w:r>
      </w:hyperlink>
    </w:p>
    <w:p w:rsidR="00087ED1" w:rsidRDefault="00087ED1">
      <w:pPr>
        <w:pStyle w:val="ndicedeilustraes"/>
        <w:rPr>
          <w:rFonts w:asciiTheme="minorHAnsi" w:eastAsiaTheme="minorEastAsia" w:hAnsiTheme="minorHAnsi" w:cstheme="minorBidi"/>
          <w:noProof/>
          <w:sz w:val="22"/>
          <w:lang w:eastAsia="pt-BR"/>
        </w:rPr>
      </w:pPr>
      <w:hyperlink w:anchor="_Toc20000497" w:history="1">
        <w:r w:rsidRPr="003D6397">
          <w:rPr>
            <w:rStyle w:val="Hyperlink"/>
            <w:noProof/>
          </w:rPr>
          <w:t>FIGURA 4 - MODELO QUADRO KANBAN</w:t>
        </w:r>
        <w:r>
          <w:rPr>
            <w:noProof/>
            <w:webHidden/>
          </w:rPr>
          <w:tab/>
        </w:r>
        <w:r>
          <w:rPr>
            <w:noProof/>
            <w:webHidden/>
          </w:rPr>
          <w:fldChar w:fldCharType="begin"/>
        </w:r>
        <w:r>
          <w:rPr>
            <w:noProof/>
            <w:webHidden/>
          </w:rPr>
          <w:instrText xml:space="preserve"> PAGEREF _Toc20000497 \h </w:instrText>
        </w:r>
        <w:r>
          <w:rPr>
            <w:noProof/>
            <w:webHidden/>
          </w:rPr>
        </w:r>
        <w:r>
          <w:rPr>
            <w:noProof/>
            <w:webHidden/>
          </w:rPr>
          <w:fldChar w:fldCharType="separate"/>
        </w:r>
        <w:r>
          <w:rPr>
            <w:noProof/>
            <w:webHidden/>
          </w:rPr>
          <w:t>32</w:t>
        </w:r>
        <w:r>
          <w:rPr>
            <w:noProof/>
            <w:webHidden/>
          </w:rPr>
          <w:fldChar w:fldCharType="end"/>
        </w:r>
      </w:hyperlink>
    </w:p>
    <w:p w:rsidR="00087ED1" w:rsidRDefault="00087ED1">
      <w:pPr>
        <w:pStyle w:val="ndicedeilustraes"/>
        <w:rPr>
          <w:rFonts w:asciiTheme="minorHAnsi" w:eastAsiaTheme="minorEastAsia" w:hAnsiTheme="minorHAnsi" w:cstheme="minorBidi"/>
          <w:noProof/>
          <w:sz w:val="22"/>
          <w:lang w:eastAsia="pt-BR"/>
        </w:rPr>
      </w:pPr>
      <w:hyperlink w:anchor="_Toc20000498" w:history="1">
        <w:r w:rsidRPr="003D6397">
          <w:rPr>
            <w:rStyle w:val="Hyperlink"/>
            <w:noProof/>
          </w:rPr>
          <w:t>FIGURA 5 - TELA DE LOGIN</w:t>
        </w:r>
        <w:r>
          <w:rPr>
            <w:noProof/>
            <w:webHidden/>
          </w:rPr>
          <w:tab/>
        </w:r>
        <w:r>
          <w:rPr>
            <w:noProof/>
            <w:webHidden/>
          </w:rPr>
          <w:fldChar w:fldCharType="begin"/>
        </w:r>
        <w:r>
          <w:rPr>
            <w:noProof/>
            <w:webHidden/>
          </w:rPr>
          <w:instrText xml:space="preserve"> PAGEREF _Toc20000498 \h </w:instrText>
        </w:r>
        <w:r>
          <w:rPr>
            <w:noProof/>
            <w:webHidden/>
          </w:rPr>
        </w:r>
        <w:r>
          <w:rPr>
            <w:noProof/>
            <w:webHidden/>
          </w:rPr>
          <w:fldChar w:fldCharType="separate"/>
        </w:r>
        <w:r>
          <w:rPr>
            <w:noProof/>
            <w:webHidden/>
          </w:rPr>
          <w:t>37</w:t>
        </w:r>
        <w:r>
          <w:rPr>
            <w:noProof/>
            <w:webHidden/>
          </w:rPr>
          <w:fldChar w:fldCharType="end"/>
        </w:r>
      </w:hyperlink>
    </w:p>
    <w:p w:rsidR="001D3CEC" w:rsidRPr="001D3CEC" w:rsidRDefault="0093220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4F00D4">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4F00D4">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F174F" w:rsidRDefault="003E4FA0">
      <w:pPr>
        <w:pStyle w:val="ndicedeilustraes"/>
        <w:rPr>
          <w:rFonts w:asciiTheme="minorHAnsi" w:eastAsiaTheme="minorEastAsia" w:hAnsiTheme="minorHAnsi" w:cstheme="minorBidi"/>
          <w:noProof/>
          <w:sz w:val="22"/>
          <w:lang w:eastAsia="pt-BR"/>
        </w:rPr>
      </w:pPr>
      <w:r w:rsidRPr="0043221C">
        <w:fldChar w:fldCharType="begin"/>
      </w:r>
      <w:r w:rsidRPr="0043221C">
        <w:instrText xml:space="preserve"> TOC \f F \h \z \t "Legenda-Tabela" \c "Tabela" </w:instrText>
      </w:r>
      <w:r w:rsidRPr="0043221C">
        <w:fldChar w:fldCharType="separate"/>
      </w:r>
      <w:hyperlink w:anchor="_Toc19564142" w:history="1">
        <w:r w:rsidR="00BF174F" w:rsidRPr="00451B77">
          <w:rPr>
            <w:rStyle w:val="Hyperlink"/>
            <w:noProof/>
          </w:rPr>
          <w:t>TABELA 1 – SOFTWARES SEMELHANTES</w:t>
        </w:r>
        <w:r w:rsidR="00BF174F">
          <w:rPr>
            <w:noProof/>
            <w:webHidden/>
          </w:rPr>
          <w:tab/>
        </w:r>
        <w:r w:rsidR="00BF174F">
          <w:rPr>
            <w:noProof/>
            <w:webHidden/>
          </w:rPr>
          <w:fldChar w:fldCharType="begin"/>
        </w:r>
        <w:r w:rsidR="00BF174F">
          <w:rPr>
            <w:noProof/>
            <w:webHidden/>
          </w:rPr>
          <w:instrText xml:space="preserve"> PAGEREF _Toc19564142 \h </w:instrText>
        </w:r>
        <w:r w:rsidR="00BF174F">
          <w:rPr>
            <w:noProof/>
            <w:webHidden/>
          </w:rPr>
        </w:r>
        <w:r w:rsidR="00BF174F">
          <w:rPr>
            <w:noProof/>
            <w:webHidden/>
          </w:rPr>
          <w:fldChar w:fldCharType="separate"/>
        </w:r>
        <w:r w:rsidR="00BF174F">
          <w:rPr>
            <w:noProof/>
            <w:webHidden/>
          </w:rPr>
          <w:t>25</w:t>
        </w:r>
        <w:r w:rsidR="00BF174F">
          <w:rPr>
            <w:noProof/>
            <w:webHidden/>
          </w:rPr>
          <w:fldChar w:fldCharType="end"/>
        </w:r>
      </w:hyperlink>
    </w:p>
    <w:p w:rsidR="00BF174F" w:rsidRDefault="004F00D4">
      <w:pPr>
        <w:pStyle w:val="ndicedeilustraes"/>
        <w:rPr>
          <w:rFonts w:asciiTheme="minorHAnsi" w:eastAsiaTheme="minorEastAsia" w:hAnsiTheme="minorHAnsi" w:cstheme="minorBidi"/>
          <w:noProof/>
          <w:sz w:val="22"/>
          <w:lang w:eastAsia="pt-BR"/>
        </w:rPr>
      </w:pPr>
      <w:hyperlink w:anchor="_Toc19564143" w:history="1">
        <w:r w:rsidR="00BF174F" w:rsidRPr="00451B77">
          <w:rPr>
            <w:rStyle w:val="Hyperlink"/>
            <w:noProof/>
          </w:rPr>
          <w:t xml:space="preserve">TABELA 1 – TÍTULO DA TABELA – Utilize o estilo </w:t>
        </w:r>
        <w:r w:rsidR="00BF174F" w:rsidRPr="00451B77">
          <w:rPr>
            <w:rStyle w:val="Hyperlink"/>
            <w:b/>
            <w:noProof/>
          </w:rPr>
          <w:t>Título e fonte da figura e tabela</w:t>
        </w:r>
        <w:r w:rsidR="00BF174F">
          <w:rPr>
            <w:noProof/>
            <w:webHidden/>
          </w:rPr>
          <w:tab/>
        </w:r>
        <w:r w:rsidR="00BF174F">
          <w:rPr>
            <w:noProof/>
            <w:webHidden/>
          </w:rPr>
          <w:fldChar w:fldCharType="begin"/>
        </w:r>
        <w:r w:rsidR="00BF174F">
          <w:rPr>
            <w:noProof/>
            <w:webHidden/>
          </w:rPr>
          <w:instrText xml:space="preserve"> PAGEREF _Toc19564143 \h </w:instrText>
        </w:r>
        <w:r w:rsidR="00BF174F">
          <w:rPr>
            <w:noProof/>
            <w:webHidden/>
          </w:rPr>
        </w:r>
        <w:r w:rsidR="00BF174F">
          <w:rPr>
            <w:noProof/>
            <w:webHidden/>
          </w:rPr>
          <w:fldChar w:fldCharType="separate"/>
        </w:r>
        <w:r w:rsidR="00BF174F">
          <w:rPr>
            <w:noProof/>
            <w:webHidden/>
          </w:rPr>
          <w:t>36</w:t>
        </w:r>
        <w:r w:rsidR="00BF174F">
          <w:rPr>
            <w:noProof/>
            <w:webHidden/>
          </w:rPr>
          <w:fldChar w:fldCharType="end"/>
        </w:r>
      </w:hyperlink>
    </w:p>
    <w:p w:rsidR="00BF174F" w:rsidRDefault="004F00D4">
      <w:pPr>
        <w:pStyle w:val="ndicedeilustraes"/>
        <w:rPr>
          <w:rFonts w:asciiTheme="minorHAnsi" w:eastAsiaTheme="minorEastAsia" w:hAnsiTheme="minorHAnsi" w:cstheme="minorBidi"/>
          <w:noProof/>
          <w:sz w:val="22"/>
          <w:lang w:eastAsia="pt-BR"/>
        </w:rPr>
      </w:pPr>
      <w:hyperlink w:anchor="_Toc19564144" w:history="1">
        <w:r w:rsidR="00BF174F" w:rsidRPr="00451B77">
          <w:rPr>
            <w:rStyle w:val="Hyperlink"/>
            <w:noProof/>
          </w:rPr>
          <w:t>TABELA 2 – TÍTULO DA TABELA</w:t>
        </w:r>
        <w:r w:rsidR="00BF174F">
          <w:rPr>
            <w:noProof/>
            <w:webHidden/>
          </w:rPr>
          <w:tab/>
        </w:r>
        <w:r w:rsidR="00BF174F">
          <w:rPr>
            <w:noProof/>
            <w:webHidden/>
          </w:rPr>
          <w:fldChar w:fldCharType="begin"/>
        </w:r>
        <w:r w:rsidR="00BF174F">
          <w:rPr>
            <w:noProof/>
            <w:webHidden/>
          </w:rPr>
          <w:instrText xml:space="preserve"> PAGEREF _Toc19564144 \h </w:instrText>
        </w:r>
        <w:r w:rsidR="00BF174F">
          <w:rPr>
            <w:noProof/>
            <w:webHidden/>
          </w:rPr>
        </w:r>
        <w:r w:rsidR="00BF174F">
          <w:rPr>
            <w:noProof/>
            <w:webHidden/>
          </w:rPr>
          <w:fldChar w:fldCharType="separate"/>
        </w:r>
        <w:r w:rsidR="00BF174F">
          <w:rPr>
            <w:noProof/>
            <w:webHidden/>
          </w:rPr>
          <w:t>37</w:t>
        </w:r>
        <w:r w:rsidR="00BF174F">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w:t>
      </w:r>
      <w:proofErr w:type="gramStart"/>
      <w:r>
        <w:t>copyright</w:t>
      </w:r>
      <w:proofErr w:type="gramEnd"/>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w:t>
      </w:r>
      <w:proofErr w:type="gramStart"/>
      <w:r>
        <w:t>marca</w:t>
      </w:r>
      <w:proofErr w:type="gramEnd"/>
      <w:r>
        <w:t xml:space="preserve"> registrada</w:t>
      </w:r>
    </w:p>
    <w:p w:rsidR="00794A53" w:rsidRDefault="00794A53" w:rsidP="001C7174">
      <w:pPr>
        <w:pStyle w:val="Texto"/>
        <w:ind w:firstLine="0"/>
      </w:pPr>
      <w:r>
        <w:sym w:font="Symbol" w:char="F053"/>
      </w:r>
      <w:r>
        <w:t xml:space="preserve">  - </w:t>
      </w:r>
      <w:proofErr w:type="gramStart"/>
      <w:r>
        <w:t>somatório</w:t>
      </w:r>
      <w:proofErr w:type="gramEnd"/>
      <w:r>
        <w:t xml:space="preserve"> de números</w:t>
      </w:r>
    </w:p>
    <w:p w:rsidR="00794A53" w:rsidRDefault="00794A53" w:rsidP="001C7174">
      <w:pPr>
        <w:pStyle w:val="Texto"/>
        <w:ind w:firstLine="0"/>
      </w:pPr>
      <w:r>
        <w:sym w:font="Symbol" w:char="F050"/>
      </w:r>
      <w:r>
        <w:t xml:space="preserve">  - </w:t>
      </w:r>
      <w:proofErr w:type="spellStart"/>
      <w:proofErr w:type="gramStart"/>
      <w:r>
        <w:t>produtório</w:t>
      </w:r>
      <w:proofErr w:type="spellEnd"/>
      <w:proofErr w:type="gramEnd"/>
      <w:r>
        <w:t xml:space="preserve">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123976"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19349701" w:history="1">
        <w:r w:rsidR="00123976" w:rsidRPr="0054235F">
          <w:rPr>
            <w:rStyle w:val="Hyperlink"/>
            <w:noProof/>
          </w:rPr>
          <w:t>1 INTRODUÇÃO</w:t>
        </w:r>
        <w:r w:rsidR="00123976">
          <w:rPr>
            <w:noProof/>
            <w:webHidden/>
          </w:rPr>
          <w:tab/>
        </w:r>
        <w:r w:rsidR="00123976">
          <w:rPr>
            <w:noProof/>
            <w:webHidden/>
          </w:rPr>
          <w:fldChar w:fldCharType="begin"/>
        </w:r>
        <w:r w:rsidR="00123976">
          <w:rPr>
            <w:noProof/>
            <w:webHidden/>
          </w:rPr>
          <w:instrText xml:space="preserve"> PAGEREF _Toc19349701 \h </w:instrText>
        </w:r>
        <w:r w:rsidR="00123976">
          <w:rPr>
            <w:noProof/>
            <w:webHidden/>
          </w:rPr>
        </w:r>
        <w:r w:rsidR="00123976">
          <w:rPr>
            <w:noProof/>
            <w:webHidden/>
          </w:rPr>
          <w:fldChar w:fldCharType="separate"/>
        </w:r>
        <w:r w:rsidR="00123976">
          <w:rPr>
            <w:noProof/>
            <w:webHidden/>
          </w:rPr>
          <w:t>16</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02" w:history="1">
        <w:r w:rsidR="00123976" w:rsidRPr="0054235F">
          <w:rPr>
            <w:rStyle w:val="Hyperlink"/>
            <w:noProof/>
          </w:rPr>
          <w:t>1.1 JUSTIFICATIVA</w:t>
        </w:r>
        <w:r w:rsidR="00123976">
          <w:rPr>
            <w:noProof/>
            <w:webHidden/>
          </w:rPr>
          <w:tab/>
        </w:r>
        <w:r w:rsidR="00123976">
          <w:rPr>
            <w:noProof/>
            <w:webHidden/>
          </w:rPr>
          <w:fldChar w:fldCharType="begin"/>
        </w:r>
        <w:r w:rsidR="00123976">
          <w:rPr>
            <w:noProof/>
            <w:webHidden/>
          </w:rPr>
          <w:instrText xml:space="preserve"> PAGEREF _Toc19349702 \h </w:instrText>
        </w:r>
        <w:r w:rsidR="00123976">
          <w:rPr>
            <w:noProof/>
            <w:webHidden/>
          </w:rPr>
        </w:r>
        <w:r w:rsidR="00123976">
          <w:rPr>
            <w:noProof/>
            <w:webHidden/>
          </w:rPr>
          <w:fldChar w:fldCharType="separate"/>
        </w:r>
        <w:r w:rsidR="00123976">
          <w:rPr>
            <w:noProof/>
            <w:webHidden/>
          </w:rPr>
          <w:t>17</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03" w:history="1">
        <w:r w:rsidR="00123976" w:rsidRPr="0054235F">
          <w:rPr>
            <w:rStyle w:val="Hyperlink"/>
            <w:noProof/>
          </w:rPr>
          <w:t>1.2 OBJETIVOS</w:t>
        </w:r>
        <w:r w:rsidR="00123976">
          <w:rPr>
            <w:noProof/>
            <w:webHidden/>
          </w:rPr>
          <w:tab/>
        </w:r>
        <w:r w:rsidR="00123976">
          <w:rPr>
            <w:noProof/>
            <w:webHidden/>
          </w:rPr>
          <w:fldChar w:fldCharType="begin"/>
        </w:r>
        <w:r w:rsidR="00123976">
          <w:rPr>
            <w:noProof/>
            <w:webHidden/>
          </w:rPr>
          <w:instrText xml:space="preserve"> PAGEREF _Toc19349703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04" w:history="1">
        <w:r w:rsidR="00123976" w:rsidRPr="0054235F">
          <w:rPr>
            <w:rStyle w:val="Hyperlink"/>
            <w:noProof/>
          </w:rPr>
          <w:t>1.2.1 Objetivo geral</w:t>
        </w:r>
        <w:r w:rsidR="00123976">
          <w:rPr>
            <w:noProof/>
            <w:webHidden/>
          </w:rPr>
          <w:tab/>
        </w:r>
        <w:r w:rsidR="00123976">
          <w:rPr>
            <w:noProof/>
            <w:webHidden/>
          </w:rPr>
          <w:fldChar w:fldCharType="begin"/>
        </w:r>
        <w:r w:rsidR="00123976">
          <w:rPr>
            <w:noProof/>
            <w:webHidden/>
          </w:rPr>
          <w:instrText xml:space="preserve"> PAGEREF _Toc19349704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05" w:history="1">
        <w:r w:rsidR="00123976" w:rsidRPr="0054235F">
          <w:rPr>
            <w:rStyle w:val="Hyperlink"/>
            <w:noProof/>
          </w:rPr>
          <w:t>1.2.2 Objetivos específicos</w:t>
        </w:r>
        <w:r w:rsidR="00123976">
          <w:rPr>
            <w:noProof/>
            <w:webHidden/>
          </w:rPr>
          <w:tab/>
        </w:r>
        <w:r w:rsidR="00123976">
          <w:rPr>
            <w:noProof/>
            <w:webHidden/>
          </w:rPr>
          <w:fldChar w:fldCharType="begin"/>
        </w:r>
        <w:r w:rsidR="00123976">
          <w:rPr>
            <w:noProof/>
            <w:webHidden/>
          </w:rPr>
          <w:instrText xml:space="preserve"> PAGEREF _Toc19349705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06" w:history="1">
        <w:r w:rsidR="00123976" w:rsidRPr="0054235F">
          <w:rPr>
            <w:rStyle w:val="Hyperlink"/>
            <w:noProof/>
          </w:rPr>
          <w:t>2 FUNDAMENTAÇÃO TEÓRICA</w:t>
        </w:r>
        <w:r w:rsidR="00123976">
          <w:rPr>
            <w:noProof/>
            <w:webHidden/>
          </w:rPr>
          <w:tab/>
        </w:r>
        <w:r w:rsidR="00123976">
          <w:rPr>
            <w:noProof/>
            <w:webHidden/>
          </w:rPr>
          <w:fldChar w:fldCharType="begin"/>
        </w:r>
        <w:r w:rsidR="00123976">
          <w:rPr>
            <w:noProof/>
            <w:webHidden/>
          </w:rPr>
          <w:instrText xml:space="preserve"> PAGEREF _Toc19349706 \h </w:instrText>
        </w:r>
        <w:r w:rsidR="00123976">
          <w:rPr>
            <w:noProof/>
            <w:webHidden/>
          </w:rPr>
        </w:r>
        <w:r w:rsidR="00123976">
          <w:rPr>
            <w:noProof/>
            <w:webHidden/>
          </w:rPr>
          <w:fldChar w:fldCharType="separate"/>
        </w:r>
        <w:r w:rsidR="00123976">
          <w:rPr>
            <w:noProof/>
            <w:webHidden/>
          </w:rPr>
          <w:t>20</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07" w:history="1">
        <w:r w:rsidR="00123976" w:rsidRPr="0054235F">
          <w:rPr>
            <w:rStyle w:val="Hyperlink"/>
            <w:noProof/>
          </w:rPr>
          <w:t>2.1 DESPERDÍCIO DE ALIMENTOS PELO CONSUMIDOR</w:t>
        </w:r>
        <w:r w:rsidR="00123976">
          <w:rPr>
            <w:noProof/>
            <w:webHidden/>
          </w:rPr>
          <w:tab/>
        </w:r>
        <w:r w:rsidR="00123976">
          <w:rPr>
            <w:noProof/>
            <w:webHidden/>
          </w:rPr>
          <w:fldChar w:fldCharType="begin"/>
        </w:r>
        <w:r w:rsidR="00123976">
          <w:rPr>
            <w:noProof/>
            <w:webHidden/>
          </w:rPr>
          <w:instrText xml:space="preserve"> PAGEREF _Toc19349707 \h </w:instrText>
        </w:r>
        <w:r w:rsidR="00123976">
          <w:rPr>
            <w:noProof/>
            <w:webHidden/>
          </w:rPr>
        </w:r>
        <w:r w:rsidR="00123976">
          <w:rPr>
            <w:noProof/>
            <w:webHidden/>
          </w:rPr>
          <w:fldChar w:fldCharType="separate"/>
        </w:r>
        <w:r w:rsidR="00123976">
          <w:rPr>
            <w:noProof/>
            <w:webHidden/>
          </w:rPr>
          <w:t>20</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08" w:history="1">
        <w:r w:rsidR="00123976" w:rsidRPr="0054235F">
          <w:rPr>
            <w:rStyle w:val="Hyperlink"/>
            <w:noProof/>
          </w:rPr>
          <w:t>2.2 HÁBITOS QUE LEVAM A FALTA DE MOTIVAÇÃO CULINÁRIA</w:t>
        </w:r>
        <w:r w:rsidR="00123976">
          <w:rPr>
            <w:noProof/>
            <w:webHidden/>
          </w:rPr>
          <w:tab/>
        </w:r>
        <w:r w:rsidR="00123976">
          <w:rPr>
            <w:noProof/>
            <w:webHidden/>
          </w:rPr>
          <w:fldChar w:fldCharType="begin"/>
        </w:r>
        <w:r w:rsidR="00123976">
          <w:rPr>
            <w:noProof/>
            <w:webHidden/>
          </w:rPr>
          <w:instrText xml:space="preserve"> PAGEREF _Toc19349708 \h </w:instrText>
        </w:r>
        <w:r w:rsidR="00123976">
          <w:rPr>
            <w:noProof/>
            <w:webHidden/>
          </w:rPr>
        </w:r>
        <w:r w:rsidR="00123976">
          <w:rPr>
            <w:noProof/>
            <w:webHidden/>
          </w:rPr>
          <w:fldChar w:fldCharType="separate"/>
        </w:r>
        <w:r w:rsidR="00123976">
          <w:rPr>
            <w:noProof/>
            <w:webHidden/>
          </w:rPr>
          <w:t>21</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09" w:history="1">
        <w:r w:rsidR="00123976" w:rsidRPr="0054235F">
          <w:rPr>
            <w:rStyle w:val="Hyperlink"/>
            <w:noProof/>
          </w:rPr>
          <w:t>2.3 gamification</w:t>
        </w:r>
        <w:r w:rsidR="00123976">
          <w:rPr>
            <w:noProof/>
            <w:webHidden/>
          </w:rPr>
          <w:tab/>
        </w:r>
        <w:r w:rsidR="00123976">
          <w:rPr>
            <w:noProof/>
            <w:webHidden/>
          </w:rPr>
          <w:fldChar w:fldCharType="begin"/>
        </w:r>
        <w:r w:rsidR="00123976">
          <w:rPr>
            <w:noProof/>
            <w:webHidden/>
          </w:rPr>
          <w:instrText xml:space="preserve"> PAGEREF _Toc19349709 \h </w:instrText>
        </w:r>
        <w:r w:rsidR="00123976">
          <w:rPr>
            <w:noProof/>
            <w:webHidden/>
          </w:rPr>
        </w:r>
        <w:r w:rsidR="00123976">
          <w:rPr>
            <w:noProof/>
            <w:webHidden/>
          </w:rPr>
          <w:fldChar w:fldCharType="separate"/>
        </w:r>
        <w:r w:rsidR="00123976">
          <w:rPr>
            <w:noProof/>
            <w:webHidden/>
          </w:rPr>
          <w:t>22</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10" w:history="1">
        <w:r w:rsidR="00123976" w:rsidRPr="0054235F">
          <w:rPr>
            <w:rStyle w:val="Hyperlink"/>
            <w:noProof/>
          </w:rPr>
          <w:t>2.4 CÓDIGOS DE BARRA</w:t>
        </w:r>
        <w:r w:rsidR="00123976">
          <w:rPr>
            <w:noProof/>
            <w:webHidden/>
          </w:rPr>
          <w:tab/>
        </w:r>
        <w:r w:rsidR="00123976">
          <w:rPr>
            <w:noProof/>
            <w:webHidden/>
          </w:rPr>
          <w:fldChar w:fldCharType="begin"/>
        </w:r>
        <w:r w:rsidR="00123976">
          <w:rPr>
            <w:noProof/>
            <w:webHidden/>
          </w:rPr>
          <w:instrText xml:space="preserve"> PAGEREF _Toc19349710 \h </w:instrText>
        </w:r>
        <w:r w:rsidR="00123976">
          <w:rPr>
            <w:noProof/>
            <w:webHidden/>
          </w:rPr>
        </w:r>
        <w:r w:rsidR="00123976">
          <w:rPr>
            <w:noProof/>
            <w:webHidden/>
          </w:rPr>
          <w:fldChar w:fldCharType="separate"/>
        </w:r>
        <w:r w:rsidR="00123976">
          <w:rPr>
            <w:noProof/>
            <w:webHidden/>
          </w:rPr>
          <w:t>22</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11" w:history="1">
        <w:r w:rsidR="00123976" w:rsidRPr="0054235F">
          <w:rPr>
            <w:rStyle w:val="Hyperlink"/>
            <w:noProof/>
          </w:rPr>
          <w:t>2.4.1 EAN-13</w:t>
        </w:r>
        <w:r w:rsidR="00123976">
          <w:rPr>
            <w:noProof/>
            <w:webHidden/>
          </w:rPr>
          <w:tab/>
        </w:r>
        <w:r w:rsidR="00123976">
          <w:rPr>
            <w:noProof/>
            <w:webHidden/>
          </w:rPr>
          <w:fldChar w:fldCharType="begin"/>
        </w:r>
        <w:r w:rsidR="00123976">
          <w:rPr>
            <w:noProof/>
            <w:webHidden/>
          </w:rPr>
          <w:instrText xml:space="preserve"> PAGEREF _Toc19349711 \h </w:instrText>
        </w:r>
        <w:r w:rsidR="00123976">
          <w:rPr>
            <w:noProof/>
            <w:webHidden/>
          </w:rPr>
        </w:r>
        <w:r w:rsidR="00123976">
          <w:rPr>
            <w:noProof/>
            <w:webHidden/>
          </w:rPr>
          <w:fldChar w:fldCharType="separate"/>
        </w:r>
        <w:r w:rsidR="00123976">
          <w:rPr>
            <w:noProof/>
            <w:webHidden/>
          </w:rPr>
          <w:t>23</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12" w:history="1">
        <w:r w:rsidR="00123976" w:rsidRPr="0054235F">
          <w:rPr>
            <w:rStyle w:val="Hyperlink"/>
            <w:noProof/>
          </w:rPr>
          <w:t>2.5 SOFTWARES SEMELHANTES</w:t>
        </w:r>
        <w:r w:rsidR="00123976">
          <w:rPr>
            <w:noProof/>
            <w:webHidden/>
          </w:rPr>
          <w:tab/>
        </w:r>
        <w:r w:rsidR="00123976">
          <w:rPr>
            <w:noProof/>
            <w:webHidden/>
          </w:rPr>
          <w:fldChar w:fldCharType="begin"/>
        </w:r>
        <w:r w:rsidR="00123976">
          <w:rPr>
            <w:noProof/>
            <w:webHidden/>
          </w:rPr>
          <w:instrText xml:space="preserve"> PAGEREF _Toc19349712 \h </w:instrText>
        </w:r>
        <w:r w:rsidR="00123976">
          <w:rPr>
            <w:noProof/>
            <w:webHidden/>
          </w:rPr>
        </w:r>
        <w:r w:rsidR="00123976">
          <w:rPr>
            <w:noProof/>
            <w:webHidden/>
          </w:rPr>
          <w:fldChar w:fldCharType="separate"/>
        </w:r>
        <w:r w:rsidR="00123976">
          <w:rPr>
            <w:noProof/>
            <w:webHidden/>
          </w:rPr>
          <w:t>24</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13" w:history="1">
        <w:r w:rsidR="00123976" w:rsidRPr="0054235F">
          <w:rPr>
            <w:rStyle w:val="Hyperlink"/>
            <w:noProof/>
          </w:rPr>
          <w:t>2.5.1 Analise</w:t>
        </w:r>
        <w:r w:rsidR="00123976">
          <w:rPr>
            <w:noProof/>
            <w:webHidden/>
          </w:rPr>
          <w:tab/>
        </w:r>
        <w:r w:rsidR="00123976">
          <w:rPr>
            <w:noProof/>
            <w:webHidden/>
          </w:rPr>
          <w:fldChar w:fldCharType="begin"/>
        </w:r>
        <w:r w:rsidR="00123976">
          <w:rPr>
            <w:noProof/>
            <w:webHidden/>
          </w:rPr>
          <w:instrText xml:space="preserve"> PAGEREF _Toc19349713 \h </w:instrText>
        </w:r>
        <w:r w:rsidR="00123976">
          <w:rPr>
            <w:noProof/>
            <w:webHidden/>
          </w:rPr>
        </w:r>
        <w:r w:rsidR="00123976">
          <w:rPr>
            <w:noProof/>
            <w:webHidden/>
          </w:rPr>
          <w:fldChar w:fldCharType="separate"/>
        </w:r>
        <w:r w:rsidR="00123976">
          <w:rPr>
            <w:noProof/>
            <w:webHidden/>
          </w:rPr>
          <w:t>25</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14" w:history="1">
        <w:r w:rsidR="00123976" w:rsidRPr="0054235F">
          <w:rPr>
            <w:rStyle w:val="Hyperlink"/>
            <w:noProof/>
          </w:rPr>
          <w:t>3 MATERIAIS E MÉTODOS</w:t>
        </w:r>
        <w:r w:rsidR="00123976">
          <w:rPr>
            <w:noProof/>
            <w:webHidden/>
          </w:rPr>
          <w:tab/>
        </w:r>
        <w:r w:rsidR="00123976">
          <w:rPr>
            <w:noProof/>
            <w:webHidden/>
          </w:rPr>
          <w:fldChar w:fldCharType="begin"/>
        </w:r>
        <w:r w:rsidR="00123976">
          <w:rPr>
            <w:noProof/>
            <w:webHidden/>
          </w:rPr>
          <w:instrText xml:space="preserve"> PAGEREF _Toc19349714 \h </w:instrText>
        </w:r>
        <w:r w:rsidR="00123976">
          <w:rPr>
            <w:noProof/>
            <w:webHidden/>
          </w:rPr>
        </w:r>
        <w:r w:rsidR="00123976">
          <w:rPr>
            <w:noProof/>
            <w:webHidden/>
          </w:rPr>
          <w:fldChar w:fldCharType="separate"/>
        </w:r>
        <w:r w:rsidR="00123976">
          <w:rPr>
            <w:noProof/>
            <w:webHidden/>
          </w:rPr>
          <w:t>26</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15" w:history="1">
        <w:r w:rsidR="00123976" w:rsidRPr="0054235F">
          <w:rPr>
            <w:rStyle w:val="Hyperlink"/>
            <w:noProof/>
          </w:rPr>
          <w:t>3.1 UML</w:t>
        </w:r>
        <w:r w:rsidR="00123976">
          <w:rPr>
            <w:noProof/>
            <w:webHidden/>
          </w:rPr>
          <w:tab/>
        </w:r>
        <w:r w:rsidR="00123976">
          <w:rPr>
            <w:noProof/>
            <w:webHidden/>
          </w:rPr>
          <w:fldChar w:fldCharType="begin"/>
        </w:r>
        <w:r w:rsidR="00123976">
          <w:rPr>
            <w:noProof/>
            <w:webHidden/>
          </w:rPr>
          <w:instrText xml:space="preserve"> PAGEREF _Toc19349715 \h </w:instrText>
        </w:r>
        <w:r w:rsidR="00123976">
          <w:rPr>
            <w:noProof/>
            <w:webHidden/>
          </w:rPr>
        </w:r>
        <w:r w:rsidR="00123976">
          <w:rPr>
            <w:noProof/>
            <w:webHidden/>
          </w:rPr>
          <w:fldChar w:fldCharType="separate"/>
        </w:r>
        <w:r w:rsidR="00123976">
          <w:rPr>
            <w:noProof/>
            <w:webHidden/>
          </w:rPr>
          <w:t>26</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16" w:history="1">
        <w:r w:rsidR="00123976" w:rsidRPr="0054235F">
          <w:rPr>
            <w:rStyle w:val="Hyperlink"/>
            <w:noProof/>
          </w:rPr>
          <w:t>3.2 SCRUM</w:t>
        </w:r>
        <w:r w:rsidR="00123976">
          <w:rPr>
            <w:noProof/>
            <w:webHidden/>
          </w:rPr>
          <w:tab/>
        </w:r>
        <w:r w:rsidR="00123976">
          <w:rPr>
            <w:noProof/>
            <w:webHidden/>
          </w:rPr>
          <w:fldChar w:fldCharType="begin"/>
        </w:r>
        <w:r w:rsidR="00123976">
          <w:rPr>
            <w:noProof/>
            <w:webHidden/>
          </w:rPr>
          <w:instrText xml:space="preserve"> PAGEREF _Toc19349716 \h </w:instrText>
        </w:r>
        <w:r w:rsidR="00123976">
          <w:rPr>
            <w:noProof/>
            <w:webHidden/>
          </w:rPr>
        </w:r>
        <w:r w:rsidR="00123976">
          <w:rPr>
            <w:noProof/>
            <w:webHidden/>
          </w:rPr>
          <w:fldChar w:fldCharType="separate"/>
        </w:r>
        <w:r w:rsidR="00123976">
          <w:rPr>
            <w:noProof/>
            <w:webHidden/>
          </w:rPr>
          <w:t>27</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17" w:history="1">
        <w:r w:rsidR="00123976" w:rsidRPr="0054235F">
          <w:rPr>
            <w:rStyle w:val="Hyperlink"/>
            <w:noProof/>
          </w:rPr>
          <w:t>3.2.1 Sprint</w:t>
        </w:r>
        <w:r w:rsidR="00123976">
          <w:rPr>
            <w:noProof/>
            <w:webHidden/>
          </w:rPr>
          <w:tab/>
        </w:r>
        <w:r w:rsidR="00123976">
          <w:rPr>
            <w:noProof/>
            <w:webHidden/>
          </w:rPr>
          <w:fldChar w:fldCharType="begin"/>
        </w:r>
        <w:r w:rsidR="00123976">
          <w:rPr>
            <w:noProof/>
            <w:webHidden/>
          </w:rPr>
          <w:instrText xml:space="preserve"> PAGEREF _Toc19349717 \h </w:instrText>
        </w:r>
        <w:r w:rsidR="00123976">
          <w:rPr>
            <w:noProof/>
            <w:webHidden/>
          </w:rPr>
        </w:r>
        <w:r w:rsidR="00123976">
          <w:rPr>
            <w:noProof/>
            <w:webHidden/>
          </w:rPr>
          <w:fldChar w:fldCharType="separate"/>
        </w:r>
        <w:r w:rsidR="00123976">
          <w:rPr>
            <w:noProof/>
            <w:webHidden/>
          </w:rPr>
          <w:t>27</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18" w:history="1">
        <w:r w:rsidR="00123976" w:rsidRPr="0054235F">
          <w:rPr>
            <w:rStyle w:val="Hyperlink"/>
            <w:noProof/>
          </w:rPr>
          <w:t>3.2.2 Reuniões Diárias</w:t>
        </w:r>
        <w:r w:rsidR="00123976">
          <w:rPr>
            <w:noProof/>
            <w:webHidden/>
          </w:rPr>
          <w:tab/>
        </w:r>
        <w:r w:rsidR="00123976">
          <w:rPr>
            <w:noProof/>
            <w:webHidden/>
          </w:rPr>
          <w:fldChar w:fldCharType="begin"/>
        </w:r>
        <w:r w:rsidR="00123976">
          <w:rPr>
            <w:noProof/>
            <w:webHidden/>
          </w:rPr>
          <w:instrText xml:space="preserve"> PAGEREF _Toc19349718 \h </w:instrText>
        </w:r>
        <w:r w:rsidR="00123976">
          <w:rPr>
            <w:noProof/>
            <w:webHidden/>
          </w:rPr>
        </w:r>
        <w:r w:rsidR="00123976">
          <w:rPr>
            <w:noProof/>
            <w:webHidden/>
          </w:rPr>
          <w:fldChar w:fldCharType="separate"/>
        </w:r>
        <w:r w:rsidR="00123976">
          <w:rPr>
            <w:noProof/>
            <w:webHidden/>
          </w:rPr>
          <w:t>28</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19" w:history="1">
        <w:r w:rsidR="00123976" w:rsidRPr="0054235F">
          <w:rPr>
            <w:rStyle w:val="Hyperlink"/>
            <w:noProof/>
          </w:rPr>
          <w:t>3.2.3 Planning Poker</w:t>
        </w:r>
        <w:r w:rsidR="00123976">
          <w:rPr>
            <w:noProof/>
            <w:webHidden/>
          </w:rPr>
          <w:tab/>
        </w:r>
        <w:r w:rsidR="00123976">
          <w:rPr>
            <w:noProof/>
            <w:webHidden/>
          </w:rPr>
          <w:fldChar w:fldCharType="begin"/>
        </w:r>
        <w:r w:rsidR="00123976">
          <w:rPr>
            <w:noProof/>
            <w:webHidden/>
          </w:rPr>
          <w:instrText xml:space="preserve"> PAGEREF _Toc19349719 \h </w:instrText>
        </w:r>
        <w:r w:rsidR="00123976">
          <w:rPr>
            <w:noProof/>
            <w:webHidden/>
          </w:rPr>
        </w:r>
        <w:r w:rsidR="00123976">
          <w:rPr>
            <w:noProof/>
            <w:webHidden/>
          </w:rPr>
          <w:fldChar w:fldCharType="separate"/>
        </w:r>
        <w:r w:rsidR="00123976">
          <w:rPr>
            <w:noProof/>
            <w:webHidden/>
          </w:rPr>
          <w:t>28</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20" w:history="1">
        <w:r w:rsidR="00123976" w:rsidRPr="0054235F">
          <w:rPr>
            <w:rStyle w:val="Hyperlink"/>
            <w:noProof/>
          </w:rPr>
          <w:t>3.2.4 Descrição de Requisitos</w:t>
        </w:r>
        <w:r w:rsidR="00123976">
          <w:rPr>
            <w:noProof/>
            <w:webHidden/>
          </w:rPr>
          <w:tab/>
        </w:r>
        <w:r w:rsidR="00123976">
          <w:rPr>
            <w:noProof/>
            <w:webHidden/>
          </w:rPr>
          <w:fldChar w:fldCharType="begin"/>
        </w:r>
        <w:r w:rsidR="00123976">
          <w:rPr>
            <w:noProof/>
            <w:webHidden/>
          </w:rPr>
          <w:instrText xml:space="preserve"> PAGEREF _Toc19349720 \h </w:instrText>
        </w:r>
        <w:r w:rsidR="00123976">
          <w:rPr>
            <w:noProof/>
            <w:webHidden/>
          </w:rPr>
        </w:r>
        <w:r w:rsidR="00123976">
          <w:rPr>
            <w:noProof/>
            <w:webHidden/>
          </w:rPr>
          <w:fldChar w:fldCharType="separate"/>
        </w:r>
        <w:r w:rsidR="00123976">
          <w:rPr>
            <w:noProof/>
            <w:webHidden/>
          </w:rPr>
          <w:t>29</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21" w:history="1">
        <w:r w:rsidR="00123976" w:rsidRPr="0054235F">
          <w:rPr>
            <w:rStyle w:val="Hyperlink"/>
            <w:noProof/>
          </w:rPr>
          <w:t>3.2.5 O Scrum na pratica</w:t>
        </w:r>
        <w:r w:rsidR="00123976">
          <w:rPr>
            <w:noProof/>
            <w:webHidden/>
          </w:rPr>
          <w:tab/>
        </w:r>
        <w:r w:rsidR="00123976">
          <w:rPr>
            <w:noProof/>
            <w:webHidden/>
          </w:rPr>
          <w:fldChar w:fldCharType="begin"/>
        </w:r>
        <w:r w:rsidR="00123976">
          <w:rPr>
            <w:noProof/>
            <w:webHidden/>
          </w:rPr>
          <w:instrText xml:space="preserve"> PAGEREF _Toc19349721 \h </w:instrText>
        </w:r>
        <w:r w:rsidR="00123976">
          <w:rPr>
            <w:noProof/>
            <w:webHidden/>
          </w:rPr>
        </w:r>
        <w:r w:rsidR="00123976">
          <w:rPr>
            <w:noProof/>
            <w:webHidden/>
          </w:rPr>
          <w:fldChar w:fldCharType="separate"/>
        </w:r>
        <w:r w:rsidR="00123976">
          <w:rPr>
            <w:noProof/>
            <w:webHidden/>
          </w:rPr>
          <w:t>30</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22" w:history="1">
        <w:r w:rsidR="00123976" w:rsidRPr="0054235F">
          <w:rPr>
            <w:rStyle w:val="Hyperlink"/>
            <w:noProof/>
          </w:rPr>
          <w:t>3.2.6 UTILIZANDO O KANBAN PARA ORGANIZAR O TRABALHO</w:t>
        </w:r>
        <w:r w:rsidR="00123976">
          <w:rPr>
            <w:noProof/>
            <w:webHidden/>
          </w:rPr>
          <w:tab/>
        </w:r>
        <w:r w:rsidR="00123976">
          <w:rPr>
            <w:noProof/>
            <w:webHidden/>
          </w:rPr>
          <w:fldChar w:fldCharType="begin"/>
        </w:r>
        <w:r w:rsidR="00123976">
          <w:rPr>
            <w:noProof/>
            <w:webHidden/>
          </w:rPr>
          <w:instrText xml:space="preserve"> PAGEREF _Toc19349722 \h </w:instrText>
        </w:r>
        <w:r w:rsidR="00123976">
          <w:rPr>
            <w:noProof/>
            <w:webHidden/>
          </w:rPr>
        </w:r>
        <w:r w:rsidR="00123976">
          <w:rPr>
            <w:noProof/>
            <w:webHidden/>
          </w:rPr>
          <w:fldChar w:fldCharType="separate"/>
        </w:r>
        <w:r w:rsidR="00123976">
          <w:rPr>
            <w:noProof/>
            <w:webHidden/>
          </w:rPr>
          <w:t>32</w:t>
        </w:r>
        <w:r w:rsidR="00123976">
          <w:rPr>
            <w:noProof/>
            <w:webHidden/>
          </w:rPr>
          <w:fldChar w:fldCharType="end"/>
        </w:r>
      </w:hyperlink>
    </w:p>
    <w:p w:rsidR="00123976" w:rsidRDefault="004F00D4">
      <w:pPr>
        <w:pStyle w:val="Sumrio3"/>
        <w:rPr>
          <w:rFonts w:asciiTheme="minorHAnsi" w:eastAsiaTheme="minorEastAsia" w:hAnsiTheme="minorHAnsi" w:cstheme="minorBidi"/>
          <w:noProof/>
          <w:sz w:val="22"/>
          <w:lang w:eastAsia="pt-BR"/>
        </w:rPr>
      </w:pPr>
      <w:hyperlink w:anchor="_Toc19349723" w:history="1">
        <w:r w:rsidR="00123976" w:rsidRPr="0054235F">
          <w:rPr>
            <w:rStyle w:val="Hyperlink"/>
            <w:noProof/>
          </w:rPr>
          <w:t>3.2.7 Título da seção terciária</w:t>
        </w:r>
        <w:r w:rsidR="00123976">
          <w:rPr>
            <w:noProof/>
            <w:webHidden/>
          </w:rPr>
          <w:tab/>
        </w:r>
        <w:r w:rsidR="00123976">
          <w:rPr>
            <w:noProof/>
            <w:webHidden/>
          </w:rPr>
          <w:fldChar w:fldCharType="begin"/>
        </w:r>
        <w:r w:rsidR="00123976">
          <w:rPr>
            <w:noProof/>
            <w:webHidden/>
          </w:rPr>
          <w:instrText xml:space="preserve"> PAGEREF _Toc19349723 \h </w:instrText>
        </w:r>
        <w:r w:rsidR="00123976">
          <w:rPr>
            <w:noProof/>
            <w:webHidden/>
          </w:rPr>
        </w:r>
        <w:r w:rsidR="00123976">
          <w:rPr>
            <w:noProof/>
            <w:webHidden/>
          </w:rPr>
          <w:fldChar w:fldCharType="separate"/>
        </w:r>
        <w:r w:rsidR="00123976">
          <w:rPr>
            <w:noProof/>
            <w:webHidden/>
          </w:rPr>
          <w:t>33</w:t>
        </w:r>
        <w:r w:rsidR="00123976">
          <w:rPr>
            <w:noProof/>
            <w:webHidden/>
          </w:rPr>
          <w:fldChar w:fldCharType="end"/>
        </w:r>
      </w:hyperlink>
    </w:p>
    <w:p w:rsidR="00123976" w:rsidRDefault="004F00D4">
      <w:pPr>
        <w:pStyle w:val="Sumrio4"/>
        <w:rPr>
          <w:rFonts w:asciiTheme="minorHAnsi" w:eastAsiaTheme="minorEastAsia" w:hAnsiTheme="minorHAnsi" w:cstheme="minorBidi"/>
          <w:noProof/>
          <w:sz w:val="22"/>
          <w:lang w:eastAsia="pt-BR"/>
        </w:rPr>
      </w:pPr>
      <w:hyperlink w:anchor="_Toc19349724" w:history="1">
        <w:r w:rsidR="00123976" w:rsidRPr="0054235F">
          <w:rPr>
            <w:rStyle w:val="Hyperlink"/>
            <w:noProof/>
          </w:rPr>
          <w:t>3.2.7.1</w:t>
        </w:r>
        <w:r w:rsidR="00123976">
          <w:rPr>
            <w:rFonts w:asciiTheme="minorHAnsi" w:eastAsiaTheme="minorEastAsia" w:hAnsiTheme="minorHAnsi" w:cstheme="minorBidi"/>
            <w:noProof/>
            <w:sz w:val="22"/>
            <w:lang w:eastAsia="pt-BR"/>
          </w:rPr>
          <w:tab/>
        </w:r>
        <w:r w:rsidR="00123976" w:rsidRPr="0054235F">
          <w:rPr>
            <w:rStyle w:val="Hyperlink"/>
            <w:noProof/>
          </w:rPr>
          <w:t>Título da seção quaternária</w:t>
        </w:r>
        <w:r w:rsidR="00123976">
          <w:rPr>
            <w:noProof/>
            <w:webHidden/>
          </w:rPr>
          <w:tab/>
        </w:r>
        <w:r w:rsidR="00123976">
          <w:rPr>
            <w:noProof/>
            <w:webHidden/>
          </w:rPr>
          <w:fldChar w:fldCharType="begin"/>
        </w:r>
        <w:r w:rsidR="00123976">
          <w:rPr>
            <w:noProof/>
            <w:webHidden/>
          </w:rPr>
          <w:instrText xml:space="preserve"> PAGEREF _Toc19349724 \h </w:instrText>
        </w:r>
        <w:r w:rsidR="00123976">
          <w:rPr>
            <w:noProof/>
            <w:webHidden/>
          </w:rPr>
        </w:r>
        <w:r w:rsidR="00123976">
          <w:rPr>
            <w:noProof/>
            <w:webHidden/>
          </w:rPr>
          <w:fldChar w:fldCharType="separate"/>
        </w:r>
        <w:r w:rsidR="00123976">
          <w:rPr>
            <w:noProof/>
            <w:webHidden/>
          </w:rPr>
          <w:t>33</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25" w:history="1">
        <w:r w:rsidR="00123976" w:rsidRPr="0054235F">
          <w:rPr>
            <w:rStyle w:val="Hyperlink"/>
            <w:noProof/>
          </w:rPr>
          <w:t>4</w:t>
        </w:r>
        <w:r w:rsidR="00123976" w:rsidRPr="0054235F">
          <w:rPr>
            <w:rStyle w:val="Hyperlink"/>
            <w:rFonts w:cs="Arial"/>
            <w:noProof/>
          </w:rPr>
          <w:t xml:space="preserve"> MATERIAL E MÉTODOS</w:t>
        </w:r>
        <w:r w:rsidR="00123976">
          <w:rPr>
            <w:noProof/>
            <w:webHidden/>
          </w:rPr>
          <w:tab/>
        </w:r>
        <w:r w:rsidR="00123976">
          <w:rPr>
            <w:noProof/>
            <w:webHidden/>
          </w:rPr>
          <w:fldChar w:fldCharType="begin"/>
        </w:r>
        <w:r w:rsidR="00123976">
          <w:rPr>
            <w:noProof/>
            <w:webHidden/>
          </w:rPr>
          <w:instrText xml:space="preserve"> PAGEREF _Toc19349725 \h </w:instrText>
        </w:r>
        <w:r w:rsidR="00123976">
          <w:rPr>
            <w:noProof/>
            <w:webHidden/>
          </w:rPr>
        </w:r>
        <w:r w:rsidR="00123976">
          <w:rPr>
            <w:noProof/>
            <w:webHidden/>
          </w:rPr>
          <w:fldChar w:fldCharType="separate"/>
        </w:r>
        <w:r w:rsidR="00123976">
          <w:rPr>
            <w:noProof/>
            <w:webHidden/>
          </w:rPr>
          <w:t>35</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26" w:history="1">
        <w:r w:rsidR="00123976" w:rsidRPr="0054235F">
          <w:rPr>
            <w:rStyle w:val="Hyperlink"/>
            <w:noProof/>
          </w:rPr>
          <w:t>5 APRESENTAÇÃO DOS RESULTADOS</w:t>
        </w:r>
        <w:r w:rsidR="00123976">
          <w:rPr>
            <w:noProof/>
            <w:webHidden/>
          </w:rPr>
          <w:tab/>
        </w:r>
        <w:r w:rsidR="00123976">
          <w:rPr>
            <w:noProof/>
            <w:webHidden/>
          </w:rPr>
          <w:fldChar w:fldCharType="begin"/>
        </w:r>
        <w:r w:rsidR="00123976">
          <w:rPr>
            <w:noProof/>
            <w:webHidden/>
          </w:rPr>
          <w:instrText xml:space="preserve"> PAGEREF _Toc19349726 \h </w:instrText>
        </w:r>
        <w:r w:rsidR="00123976">
          <w:rPr>
            <w:noProof/>
            <w:webHidden/>
          </w:rPr>
        </w:r>
        <w:r w:rsidR="00123976">
          <w:rPr>
            <w:noProof/>
            <w:webHidden/>
          </w:rPr>
          <w:fldChar w:fldCharType="separate"/>
        </w:r>
        <w:r w:rsidR="00123976">
          <w:rPr>
            <w:noProof/>
            <w:webHidden/>
          </w:rPr>
          <w:t>36</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27" w:history="1">
        <w:r w:rsidR="00123976" w:rsidRPr="0054235F">
          <w:rPr>
            <w:rStyle w:val="Hyperlink"/>
            <w:noProof/>
          </w:rPr>
          <w:t>6 CONSIDERAÇÕES FINAIS</w:t>
        </w:r>
        <w:r w:rsidR="00123976">
          <w:rPr>
            <w:noProof/>
            <w:webHidden/>
          </w:rPr>
          <w:tab/>
        </w:r>
        <w:r w:rsidR="00123976">
          <w:rPr>
            <w:noProof/>
            <w:webHidden/>
          </w:rPr>
          <w:fldChar w:fldCharType="begin"/>
        </w:r>
        <w:r w:rsidR="00123976">
          <w:rPr>
            <w:noProof/>
            <w:webHidden/>
          </w:rPr>
          <w:instrText xml:space="preserve"> PAGEREF _Toc19349727 \h </w:instrText>
        </w:r>
        <w:r w:rsidR="00123976">
          <w:rPr>
            <w:noProof/>
            <w:webHidden/>
          </w:rPr>
        </w:r>
        <w:r w:rsidR="00123976">
          <w:rPr>
            <w:noProof/>
            <w:webHidden/>
          </w:rPr>
          <w:fldChar w:fldCharType="separate"/>
        </w:r>
        <w:r w:rsidR="00123976">
          <w:rPr>
            <w:noProof/>
            <w:webHidden/>
          </w:rPr>
          <w:t>37</w:t>
        </w:r>
        <w:r w:rsidR="00123976">
          <w:rPr>
            <w:noProof/>
            <w:webHidden/>
          </w:rPr>
          <w:fldChar w:fldCharType="end"/>
        </w:r>
      </w:hyperlink>
    </w:p>
    <w:p w:rsidR="00123976" w:rsidRDefault="004F00D4">
      <w:pPr>
        <w:pStyle w:val="Sumrio2"/>
        <w:rPr>
          <w:rFonts w:asciiTheme="minorHAnsi" w:eastAsiaTheme="minorEastAsia" w:hAnsiTheme="minorHAnsi" w:cstheme="minorBidi"/>
          <w:caps w:val="0"/>
          <w:noProof/>
          <w:sz w:val="22"/>
          <w:lang w:eastAsia="pt-BR"/>
        </w:rPr>
      </w:pPr>
      <w:hyperlink w:anchor="_Toc19349728" w:history="1">
        <w:r w:rsidR="00123976" w:rsidRPr="0054235F">
          <w:rPr>
            <w:rStyle w:val="Hyperlink"/>
            <w:noProof/>
          </w:rPr>
          <w:t>6.1 RECOMENDAÇÕES PARA TRABALHOS FUTUROS</w:t>
        </w:r>
        <w:r w:rsidR="00123976">
          <w:rPr>
            <w:noProof/>
            <w:webHidden/>
          </w:rPr>
          <w:tab/>
        </w:r>
        <w:r w:rsidR="00123976">
          <w:rPr>
            <w:noProof/>
            <w:webHidden/>
          </w:rPr>
          <w:fldChar w:fldCharType="begin"/>
        </w:r>
        <w:r w:rsidR="00123976">
          <w:rPr>
            <w:noProof/>
            <w:webHidden/>
          </w:rPr>
          <w:instrText xml:space="preserve"> PAGEREF _Toc19349728 \h </w:instrText>
        </w:r>
        <w:r w:rsidR="00123976">
          <w:rPr>
            <w:noProof/>
            <w:webHidden/>
          </w:rPr>
        </w:r>
        <w:r w:rsidR="00123976">
          <w:rPr>
            <w:noProof/>
            <w:webHidden/>
          </w:rPr>
          <w:fldChar w:fldCharType="separate"/>
        </w:r>
        <w:r w:rsidR="00123976">
          <w:rPr>
            <w:noProof/>
            <w:webHidden/>
          </w:rPr>
          <w:t>37</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29" w:history="1">
        <w:r w:rsidR="00123976" w:rsidRPr="0054235F">
          <w:rPr>
            <w:rStyle w:val="Hyperlink"/>
            <w:noProof/>
          </w:rPr>
          <w:t>REFERÊNCIAS</w:t>
        </w:r>
        <w:r w:rsidR="00123976">
          <w:rPr>
            <w:noProof/>
            <w:webHidden/>
          </w:rPr>
          <w:tab/>
        </w:r>
        <w:r w:rsidR="00123976">
          <w:rPr>
            <w:noProof/>
            <w:webHidden/>
          </w:rPr>
          <w:fldChar w:fldCharType="begin"/>
        </w:r>
        <w:r w:rsidR="00123976">
          <w:rPr>
            <w:noProof/>
            <w:webHidden/>
          </w:rPr>
          <w:instrText xml:space="preserve"> PAGEREF _Toc19349729 \h </w:instrText>
        </w:r>
        <w:r w:rsidR="00123976">
          <w:rPr>
            <w:noProof/>
            <w:webHidden/>
          </w:rPr>
        </w:r>
        <w:r w:rsidR="00123976">
          <w:rPr>
            <w:noProof/>
            <w:webHidden/>
          </w:rPr>
          <w:fldChar w:fldCharType="separate"/>
        </w:r>
        <w:r w:rsidR="00123976">
          <w:rPr>
            <w:noProof/>
            <w:webHidden/>
          </w:rPr>
          <w:t>38</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0" w:history="1">
        <w:r w:rsidR="00123976" w:rsidRPr="0054235F">
          <w:rPr>
            <w:rStyle w:val="Hyperlink"/>
            <w:noProof/>
          </w:rPr>
          <w:t>APÊNDICE A – VISÃO INICIAL DO PROJETO</w:t>
        </w:r>
        <w:r w:rsidR="00123976">
          <w:rPr>
            <w:noProof/>
            <w:webHidden/>
          </w:rPr>
          <w:tab/>
        </w:r>
        <w:r w:rsidR="00123976">
          <w:rPr>
            <w:noProof/>
            <w:webHidden/>
          </w:rPr>
          <w:fldChar w:fldCharType="begin"/>
        </w:r>
        <w:r w:rsidR="00123976">
          <w:rPr>
            <w:noProof/>
            <w:webHidden/>
          </w:rPr>
          <w:instrText xml:space="preserve"> PAGEREF _Toc19349730 \h </w:instrText>
        </w:r>
        <w:r w:rsidR="00123976">
          <w:rPr>
            <w:noProof/>
            <w:webHidden/>
          </w:rPr>
        </w:r>
        <w:r w:rsidR="00123976">
          <w:rPr>
            <w:noProof/>
            <w:webHidden/>
          </w:rPr>
          <w:fldChar w:fldCharType="separate"/>
        </w:r>
        <w:r w:rsidR="00123976">
          <w:rPr>
            <w:noProof/>
            <w:webHidden/>
          </w:rPr>
          <w:t>40</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1" w:history="1">
        <w:r w:rsidR="00123976" w:rsidRPr="0054235F">
          <w:rPr>
            <w:rStyle w:val="Hyperlink"/>
            <w:noProof/>
          </w:rPr>
          <w:t>APÊNDICE B – CASO DE USO NEGOCIAL</w:t>
        </w:r>
        <w:r w:rsidR="00123976">
          <w:rPr>
            <w:noProof/>
            <w:webHidden/>
          </w:rPr>
          <w:tab/>
        </w:r>
        <w:r w:rsidR="00123976">
          <w:rPr>
            <w:noProof/>
            <w:webHidden/>
          </w:rPr>
          <w:fldChar w:fldCharType="begin"/>
        </w:r>
        <w:r w:rsidR="00123976">
          <w:rPr>
            <w:noProof/>
            <w:webHidden/>
          </w:rPr>
          <w:instrText xml:space="preserve"> PAGEREF _Toc19349731 \h </w:instrText>
        </w:r>
        <w:r w:rsidR="00123976">
          <w:rPr>
            <w:noProof/>
            <w:webHidden/>
          </w:rPr>
        </w:r>
        <w:r w:rsidR="00123976">
          <w:rPr>
            <w:noProof/>
            <w:webHidden/>
          </w:rPr>
          <w:fldChar w:fldCharType="separate"/>
        </w:r>
        <w:r w:rsidR="00123976">
          <w:rPr>
            <w:noProof/>
            <w:webHidden/>
          </w:rPr>
          <w:t>41</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2" w:history="1">
        <w:r w:rsidR="00123976" w:rsidRPr="0054235F">
          <w:rPr>
            <w:rStyle w:val="Hyperlink"/>
            <w:rFonts w:cs="Arial"/>
            <w:noProof/>
          </w:rPr>
          <w:t>APÊNDICE C – GLOSSÁRIO</w:t>
        </w:r>
        <w:r w:rsidR="00123976">
          <w:rPr>
            <w:noProof/>
            <w:webHidden/>
          </w:rPr>
          <w:tab/>
        </w:r>
        <w:r w:rsidR="00123976">
          <w:rPr>
            <w:noProof/>
            <w:webHidden/>
          </w:rPr>
          <w:fldChar w:fldCharType="begin"/>
        </w:r>
        <w:r w:rsidR="00123976">
          <w:rPr>
            <w:noProof/>
            <w:webHidden/>
          </w:rPr>
          <w:instrText xml:space="preserve"> PAGEREF _Toc19349732 \h </w:instrText>
        </w:r>
        <w:r w:rsidR="00123976">
          <w:rPr>
            <w:noProof/>
            <w:webHidden/>
          </w:rPr>
        </w:r>
        <w:r w:rsidR="00123976">
          <w:rPr>
            <w:noProof/>
            <w:webHidden/>
          </w:rPr>
          <w:fldChar w:fldCharType="separate"/>
        </w:r>
        <w:r w:rsidR="00123976">
          <w:rPr>
            <w:noProof/>
            <w:webHidden/>
          </w:rPr>
          <w:t>42</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3" w:history="1">
        <w:r w:rsidR="00123976" w:rsidRPr="0054235F">
          <w:rPr>
            <w:rStyle w:val="Hyperlink"/>
            <w:rFonts w:cs="Arial"/>
            <w:noProof/>
          </w:rPr>
          <w:t>APÊNDICE D – REGRAS DE NEGÓCIO</w:t>
        </w:r>
        <w:r w:rsidR="00123976">
          <w:rPr>
            <w:noProof/>
            <w:webHidden/>
          </w:rPr>
          <w:tab/>
        </w:r>
        <w:r w:rsidR="00123976">
          <w:rPr>
            <w:noProof/>
            <w:webHidden/>
          </w:rPr>
          <w:fldChar w:fldCharType="begin"/>
        </w:r>
        <w:r w:rsidR="00123976">
          <w:rPr>
            <w:noProof/>
            <w:webHidden/>
          </w:rPr>
          <w:instrText xml:space="preserve"> PAGEREF _Toc19349733 \h </w:instrText>
        </w:r>
        <w:r w:rsidR="00123976">
          <w:rPr>
            <w:noProof/>
            <w:webHidden/>
          </w:rPr>
        </w:r>
        <w:r w:rsidR="00123976">
          <w:rPr>
            <w:noProof/>
            <w:webHidden/>
          </w:rPr>
          <w:fldChar w:fldCharType="separate"/>
        </w:r>
        <w:r w:rsidR="00123976">
          <w:rPr>
            <w:noProof/>
            <w:webHidden/>
          </w:rPr>
          <w:t>42</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4" w:history="1">
        <w:r w:rsidR="00123976" w:rsidRPr="0054235F">
          <w:rPr>
            <w:rStyle w:val="Hyperlink"/>
            <w:rFonts w:cs="Arial"/>
            <w:noProof/>
          </w:rPr>
          <w:t>APÊNDICE E – PROTÓTIPO DE INTERFACES</w:t>
        </w:r>
        <w:r w:rsidR="00123976">
          <w:rPr>
            <w:noProof/>
            <w:webHidden/>
          </w:rPr>
          <w:tab/>
        </w:r>
        <w:r w:rsidR="00123976">
          <w:rPr>
            <w:noProof/>
            <w:webHidden/>
          </w:rPr>
          <w:fldChar w:fldCharType="begin"/>
        </w:r>
        <w:r w:rsidR="00123976">
          <w:rPr>
            <w:noProof/>
            <w:webHidden/>
          </w:rPr>
          <w:instrText xml:space="preserve"> PAGEREF _Toc19349734 \h </w:instrText>
        </w:r>
        <w:r w:rsidR="00123976">
          <w:rPr>
            <w:noProof/>
            <w:webHidden/>
          </w:rPr>
        </w:r>
        <w:r w:rsidR="00123976">
          <w:rPr>
            <w:noProof/>
            <w:webHidden/>
          </w:rPr>
          <w:fldChar w:fldCharType="separate"/>
        </w:r>
        <w:r w:rsidR="00123976">
          <w:rPr>
            <w:noProof/>
            <w:webHidden/>
          </w:rPr>
          <w:t>43</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5" w:history="1">
        <w:r w:rsidR="00123976" w:rsidRPr="0054235F">
          <w:rPr>
            <w:rStyle w:val="Hyperlink"/>
            <w:rFonts w:cs="Arial"/>
            <w:noProof/>
          </w:rPr>
          <w:t>APÊNDICE F – DIAGRAMA DE CLASSE NEGOCIAL</w:t>
        </w:r>
        <w:r w:rsidR="00123976">
          <w:rPr>
            <w:noProof/>
            <w:webHidden/>
          </w:rPr>
          <w:tab/>
        </w:r>
        <w:r w:rsidR="00123976">
          <w:rPr>
            <w:noProof/>
            <w:webHidden/>
          </w:rPr>
          <w:fldChar w:fldCharType="begin"/>
        </w:r>
        <w:r w:rsidR="00123976">
          <w:rPr>
            <w:noProof/>
            <w:webHidden/>
          </w:rPr>
          <w:instrText xml:space="preserve"> PAGEREF _Toc19349735 \h </w:instrText>
        </w:r>
        <w:r w:rsidR="00123976">
          <w:rPr>
            <w:noProof/>
            <w:webHidden/>
          </w:rPr>
        </w:r>
        <w:r w:rsidR="00123976">
          <w:rPr>
            <w:noProof/>
            <w:webHidden/>
          </w:rPr>
          <w:fldChar w:fldCharType="separate"/>
        </w:r>
        <w:r w:rsidR="00123976">
          <w:rPr>
            <w:noProof/>
            <w:webHidden/>
          </w:rPr>
          <w:t>62</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6" w:history="1">
        <w:r w:rsidR="00123976" w:rsidRPr="0054235F">
          <w:rPr>
            <w:rStyle w:val="Hyperlink"/>
            <w:rFonts w:cs="Arial"/>
            <w:noProof/>
          </w:rPr>
          <w:t>APÊNDICE G – CASOS DE USO</w:t>
        </w:r>
        <w:r w:rsidR="00123976">
          <w:rPr>
            <w:noProof/>
            <w:webHidden/>
          </w:rPr>
          <w:tab/>
        </w:r>
        <w:r w:rsidR="00123976">
          <w:rPr>
            <w:noProof/>
            <w:webHidden/>
          </w:rPr>
          <w:fldChar w:fldCharType="begin"/>
        </w:r>
        <w:r w:rsidR="00123976">
          <w:rPr>
            <w:noProof/>
            <w:webHidden/>
          </w:rPr>
          <w:instrText xml:space="preserve"> PAGEREF _Toc19349736 \h </w:instrText>
        </w:r>
        <w:r w:rsidR="00123976">
          <w:rPr>
            <w:noProof/>
            <w:webHidden/>
          </w:rPr>
        </w:r>
        <w:r w:rsidR="00123976">
          <w:rPr>
            <w:noProof/>
            <w:webHidden/>
          </w:rPr>
          <w:fldChar w:fldCharType="separate"/>
        </w:r>
        <w:r w:rsidR="00123976">
          <w:rPr>
            <w:noProof/>
            <w:webHidden/>
          </w:rPr>
          <w:t>63</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7" w:history="1">
        <w:r w:rsidR="00123976" w:rsidRPr="0054235F">
          <w:rPr>
            <w:rStyle w:val="Hyperlink"/>
            <w:rFonts w:cs="Arial"/>
            <w:noProof/>
          </w:rPr>
          <w:t>APÊNDICE H – CASO DE USO</w:t>
        </w:r>
        <w:r w:rsidR="00123976">
          <w:rPr>
            <w:noProof/>
            <w:webHidden/>
          </w:rPr>
          <w:tab/>
        </w:r>
        <w:r w:rsidR="00123976">
          <w:rPr>
            <w:noProof/>
            <w:webHidden/>
          </w:rPr>
          <w:fldChar w:fldCharType="begin"/>
        </w:r>
        <w:r w:rsidR="00123976">
          <w:rPr>
            <w:noProof/>
            <w:webHidden/>
          </w:rPr>
          <w:instrText xml:space="preserve"> PAGEREF _Toc19349737 \h </w:instrText>
        </w:r>
        <w:r w:rsidR="00123976">
          <w:rPr>
            <w:noProof/>
            <w:webHidden/>
          </w:rPr>
        </w:r>
        <w:r w:rsidR="00123976">
          <w:rPr>
            <w:noProof/>
            <w:webHidden/>
          </w:rPr>
          <w:fldChar w:fldCharType="separate"/>
        </w:r>
        <w:r w:rsidR="00123976">
          <w:rPr>
            <w:noProof/>
            <w:webHidden/>
          </w:rPr>
          <w:t>64</w:t>
        </w:r>
        <w:r w:rsidR="00123976">
          <w:rPr>
            <w:noProof/>
            <w:webHidden/>
          </w:rPr>
          <w:fldChar w:fldCharType="end"/>
        </w:r>
      </w:hyperlink>
    </w:p>
    <w:p w:rsidR="00123976" w:rsidRDefault="004F00D4">
      <w:pPr>
        <w:pStyle w:val="Sumrio1"/>
        <w:rPr>
          <w:rFonts w:asciiTheme="minorHAnsi" w:eastAsiaTheme="minorEastAsia" w:hAnsiTheme="minorHAnsi" w:cstheme="minorBidi"/>
          <w:b w:val="0"/>
          <w:caps w:val="0"/>
          <w:noProof/>
          <w:sz w:val="22"/>
          <w:lang w:eastAsia="pt-BR"/>
        </w:rPr>
      </w:pPr>
      <w:hyperlink w:anchor="_Toc19349738" w:history="1">
        <w:r w:rsidR="00123976" w:rsidRPr="0054235F">
          <w:rPr>
            <w:rStyle w:val="Hyperlink"/>
            <w:rFonts w:cs="Arial"/>
            <w:noProof/>
          </w:rPr>
          <w:t>APÊNDICE I – CASO DE USO</w:t>
        </w:r>
        <w:r w:rsidR="00123976">
          <w:rPr>
            <w:noProof/>
            <w:webHidden/>
          </w:rPr>
          <w:tab/>
        </w:r>
        <w:r w:rsidR="00123976">
          <w:rPr>
            <w:noProof/>
            <w:webHidden/>
          </w:rPr>
          <w:fldChar w:fldCharType="begin"/>
        </w:r>
        <w:r w:rsidR="00123976">
          <w:rPr>
            <w:noProof/>
            <w:webHidden/>
          </w:rPr>
          <w:instrText xml:space="preserve"> PAGEREF _Toc19349738 \h </w:instrText>
        </w:r>
        <w:r w:rsidR="00123976">
          <w:rPr>
            <w:noProof/>
            <w:webHidden/>
          </w:rPr>
        </w:r>
        <w:r w:rsidR="00123976">
          <w:rPr>
            <w:noProof/>
            <w:webHidden/>
          </w:rPr>
          <w:fldChar w:fldCharType="separate"/>
        </w:r>
        <w:r w:rsidR="00123976">
          <w:rPr>
            <w:noProof/>
            <w:webHidden/>
          </w:rPr>
          <w:t>82</w:t>
        </w:r>
        <w:r w:rsidR="00123976">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19349701"/>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w:t>
      </w:r>
      <w:r w:rsidR="00123976">
        <w:t xml:space="preserve">m consideração, mas de uma forma </w:t>
      </w:r>
      <w:r w:rsidR="00142CCB">
        <w:t>abrangente, onde a colaboração se dá não apenas na int</w:t>
      </w:r>
      <w:r w:rsidR="00123976">
        <w:t xml:space="preserve">imidade do casal, </w:t>
      </w:r>
      <w:r w:rsidR="00142CCB">
        <w:t>mas em todo o grupo de usuários do aplicativo, que ao colaborarem com o compartilhamento das receitas ajudam a si mesmos e aos outros usuário</w:t>
      </w:r>
      <w:r w:rsidR="00A97FCE">
        <w:t>s</w:t>
      </w:r>
      <w:r w:rsidR="00142CCB">
        <w:t xml:space="preserve">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19349702"/>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19349703"/>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19349704"/>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19349705"/>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proofErr w:type="spellStart"/>
      <w:r>
        <w:rPr>
          <w:rFonts w:cs="Arial"/>
        </w:rPr>
        <w:t>Fornecer</w:t>
      </w:r>
      <w:proofErr w:type="spellEnd"/>
      <w:r>
        <w:rPr>
          <w:rFonts w:cs="Arial"/>
        </w:rPr>
        <w:t xml:space="preserve">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w:t>
      </w:r>
      <w:r w:rsidR="004B131C">
        <w:t>ente estudo está dividido em 5</w:t>
      </w:r>
      <w:r>
        <w:t xml:space="preserve">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w:t>
      </w:r>
      <w:r w:rsidR="00A97FCE">
        <w:t>lo três são apresentados os mate</w:t>
      </w:r>
      <w:r>
        <w:t>ria</w:t>
      </w:r>
      <w:r w:rsidR="00A97FCE">
        <w:t>i</w:t>
      </w:r>
      <w:r>
        <w:t>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 xml:space="preserve">Toda a apresentação do software com suas </w:t>
      </w:r>
      <w:r w:rsidR="00A97FCE">
        <w:t>funcionalidades é apresentada</w:t>
      </w:r>
      <w:r>
        <w:t xml:space="preserve"> no capítulo quatro, onde pode-se encontrar toda a demonstração das funcionalidades do aplicativo, por fim, o capítulo cinco apresenta as considerações finais.</w:t>
      </w:r>
      <w:bookmarkStart w:id="127" w:name="_Toc510121871"/>
      <w:bookmarkStart w:id="128" w:name="_Toc510714402"/>
      <w:r w:rsidR="00D56C48">
        <w:rPr>
          <w:rStyle w:val="Ttulo1Char"/>
          <w:b w:val="0"/>
          <w:bCs w:val="0"/>
          <w:caps w:val="0"/>
        </w:rPr>
        <w:br w:type="page"/>
      </w:r>
    </w:p>
    <w:p w:rsidR="00861004" w:rsidRPr="009317F5" w:rsidRDefault="00C525FE" w:rsidP="009317F5">
      <w:pPr>
        <w:pStyle w:val="Ttulo1"/>
      </w:pPr>
      <w:bookmarkStart w:id="129" w:name="_Toc19349706"/>
      <w:bookmarkEnd w:id="127"/>
      <w:bookmarkEnd w:id="128"/>
      <w:r>
        <w:rPr>
          <w:rStyle w:val="Ttulo1Char"/>
          <w:b/>
          <w:bCs/>
          <w:caps/>
        </w:rPr>
        <w:lastRenderedPageBreak/>
        <w:t>FUNDAMENTAÇ</w:t>
      </w:r>
      <w:r>
        <w:rPr>
          <w:rStyle w:val="Ttulo1Char"/>
          <w:b/>
          <w:bCs/>
          <w:caps/>
          <w:lang w:val="pt-BR"/>
        </w:rPr>
        <w:t>ÃO TEÓRICA</w:t>
      </w:r>
      <w:bookmarkEnd w:id="129"/>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bookmarkStart w:id="130" w:name="_Toc19349707"/>
      <w:r w:rsidRPr="00540F3F">
        <w:t>DESPERDÍCIO DE ALIMENTOS PELO CONSUMIDOR</w:t>
      </w:r>
      <w:bookmarkEnd w:id="130"/>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bookmarkStart w:id="131" w:name="_Toc19349708"/>
      <w:r>
        <w:t>HÁ</w:t>
      </w:r>
      <w:r w:rsidRPr="00E96700">
        <w:t>B</w:t>
      </w:r>
      <w:r>
        <w:t>I</w:t>
      </w:r>
      <w:r w:rsidRPr="00E96700">
        <w:t>TOS QUE LEVAM A FALTA DE MOTIVAÇÃO CULINÁRIA</w:t>
      </w:r>
      <w:bookmarkEnd w:id="131"/>
    </w:p>
    <w:p w:rsidR="006B6BC3" w:rsidRPr="006B6BC3" w:rsidRDefault="006B6BC3" w:rsidP="006B6BC3">
      <w:pPr>
        <w:pStyle w:val="Texto"/>
      </w:pPr>
    </w:p>
    <w:p w:rsidR="00435299" w:rsidRDefault="00435299" w:rsidP="00435299">
      <w:pPr>
        <w:ind w:firstLine="851"/>
        <w:jc w:val="both"/>
      </w:pPr>
      <w:bookmarkStart w:id="132" w:name="_Ref292982830"/>
      <w:bookmarkStart w:id="133" w:name="_Toc292982923"/>
      <w:bookmarkStart w:id="134"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bookmarkStart w:id="135" w:name="_Toc19349709"/>
      <w:r>
        <w:t>gamification</w:t>
      </w:r>
      <w:bookmarkEnd w:id="135"/>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w:t>
      </w:r>
      <w:r w:rsidR="00A97FCE">
        <w:t xml:space="preserve">da do usuário, o Mais Pratos fornece </w:t>
      </w:r>
      <w:r>
        <w:t>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bookmarkStart w:id="136" w:name="_Toc19349710"/>
      <w:r>
        <w:t>CÓDIGOS DE BARRA</w:t>
      </w:r>
      <w:bookmarkEnd w:id="136"/>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lastRenderedPageBreak/>
        <w:t xml:space="preserve">Existem vários </w:t>
      </w:r>
      <w:r w:rsidR="009C6F77">
        <w:t>padrões</w:t>
      </w:r>
      <w:r>
        <w:t xml:space="preserve"> de código </w:t>
      </w:r>
      <w:r w:rsidR="009C6F77">
        <w:t xml:space="preserve">que podem ser utilizados para identificar objetos, segundo a Associação Brasileira de Automação (GS1 Brasil), Associação 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bookmarkStart w:id="137" w:name="_Toc19349711"/>
      <w:r>
        <w:rPr>
          <w:lang w:val="pt-BR"/>
        </w:rPr>
        <w:t>EAN-13</w:t>
      </w:r>
      <w:bookmarkEnd w:id="137"/>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93220C" w:rsidRDefault="0093220C" w:rsidP="0093220C">
      <w:pPr>
        <w:pStyle w:val="Legenda"/>
        <w:keepNext/>
      </w:pPr>
      <w:bookmarkStart w:id="138" w:name="_Toc20000494"/>
      <w:r>
        <w:lastRenderedPageBreak/>
        <w:t xml:space="preserve">FIGURA </w:t>
      </w:r>
      <w:fldSimple w:instr=" SEQ Figura \* ARABIC ">
        <w:r w:rsidR="00087ED1">
          <w:rPr>
            <w:noProof/>
          </w:rPr>
          <w:t>1</w:t>
        </w:r>
      </w:fldSimple>
      <w:r>
        <w:t xml:space="preserve"> - MODELO DE CÓDIGO DE BARRAS</w:t>
      </w:r>
      <w:bookmarkEnd w:id="138"/>
    </w:p>
    <w:p w:rsidR="00B20FF6" w:rsidRPr="00F37F51" w:rsidRDefault="00B20FF6" w:rsidP="00B20FF6">
      <w:pPr>
        <w:pStyle w:val="Legenda"/>
      </w:pPr>
      <w:r w:rsidRPr="00B20FF6">
        <w:rPr>
          <w:noProof/>
          <w:lang w:eastAsia="pt-BR"/>
        </w:rPr>
        <w:drawing>
          <wp:inline distT="0" distB="0" distL="0" distR="0" wp14:anchorId="0643A3CB" wp14:editId="6BEF500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bookmarkStart w:id="139" w:name="_Toc19349712"/>
      <w:r>
        <w:t>SOFTWARES SEMELHANTES</w:t>
      </w:r>
      <w:bookmarkEnd w:id="139"/>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rsidR="00D354FB">
        <w:t>s</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bookmarkStart w:id="140" w:name="_Toc19564142"/>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bookmarkEnd w:id="14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D354FB">
        <w:t xml:space="preserve"> </w:t>
      </w:r>
      <w:r w:rsidR="00CF7CA2">
        <w:t>(2019)</w:t>
      </w:r>
      <w:r w:rsidRPr="008B5A8A">
        <w:t>.</w:t>
      </w:r>
    </w:p>
    <w:p w:rsidR="003B1DC9" w:rsidRDefault="003B1DC9" w:rsidP="00A403A9">
      <w:pPr>
        <w:pStyle w:val="Texto"/>
      </w:pPr>
    </w:p>
    <w:p w:rsidR="009047A0" w:rsidRDefault="009047A0" w:rsidP="009047A0">
      <w:pPr>
        <w:pStyle w:val="Ttulo3"/>
        <w:rPr>
          <w:lang w:val="pt-BR"/>
        </w:rPr>
      </w:pPr>
      <w:bookmarkStart w:id="141" w:name="_Toc19349713"/>
      <w:r>
        <w:rPr>
          <w:lang w:val="pt-BR"/>
        </w:rPr>
        <w:t>Analise</w:t>
      </w:r>
      <w:bookmarkEnd w:id="141"/>
    </w:p>
    <w:p w:rsidR="009047A0" w:rsidRDefault="009047A0" w:rsidP="009047A0">
      <w:pPr>
        <w:pStyle w:val="Texto"/>
      </w:pPr>
    </w:p>
    <w:p w:rsidR="009047A0" w:rsidRDefault="00D45701" w:rsidP="009047A0">
      <w:pPr>
        <w:pStyle w:val="Texto"/>
      </w:pPr>
      <w:r>
        <w:t xml:space="preserve">Com o </w:t>
      </w:r>
      <w:r w:rsidR="00D354FB">
        <w:t xml:space="preserve">aplicativo </w:t>
      </w:r>
      <w:r>
        <w:t>Home Chefs</w:t>
      </w:r>
      <w:r w:rsidR="00D354FB">
        <w:t xml:space="preserve"> os usuários não tê</w:t>
      </w:r>
      <w:r>
        <w:t>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w:t>
      </w:r>
      <w:r w:rsidR="00D354FB">
        <w:t>m</w:t>
      </w:r>
      <w:r w:rsidR="00777044">
        <w:t xml:space="preserve">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bookmarkStart w:id="142" w:name="_Toc19349714"/>
      <w:r>
        <w:rPr>
          <w:lang w:val="pt-BR"/>
        </w:rPr>
        <w:lastRenderedPageBreak/>
        <w:t>MATERIAIS E MÉTODOS</w:t>
      </w:r>
      <w:bookmarkEnd w:id="142"/>
    </w:p>
    <w:p w:rsidR="005437A3" w:rsidRDefault="005437A3" w:rsidP="00D4523B">
      <w:pPr>
        <w:pStyle w:val="Texto"/>
      </w:pPr>
    </w:p>
    <w:p w:rsidR="00F83083" w:rsidRDefault="00F83083" w:rsidP="00D4523B">
      <w:pPr>
        <w:pStyle w:val="Texto"/>
      </w:pPr>
      <w:r>
        <w:t>Para a modelagem de dados e do sistema foi utilizado o Unified Modeling Language (UML), já o gerenciamento das atividades do projeto ficou por conta do Scrum, juntamente com o quadro Kanban.</w:t>
      </w:r>
    </w:p>
    <w:p w:rsidR="00F83083" w:rsidRDefault="00F83083" w:rsidP="00D4523B">
      <w:pPr>
        <w:pStyle w:val="Texto"/>
      </w:pPr>
      <w:r>
        <w:t>Desta forma foi possível realizar o desenvolvimento ágil do projeto, de forma a alcançar as expectativas em relação ao prazo e qualidade.</w:t>
      </w:r>
    </w:p>
    <w:p w:rsidR="00F83083" w:rsidRDefault="00F83083" w:rsidP="00D4523B">
      <w:pPr>
        <w:pStyle w:val="Texto"/>
      </w:pPr>
      <w:r>
        <w:t>A baixo serão descritas as características das metodologias utilizadas.</w:t>
      </w:r>
    </w:p>
    <w:p w:rsidR="005437A3" w:rsidRDefault="005437A3" w:rsidP="00D4523B">
      <w:pPr>
        <w:pStyle w:val="Texto"/>
      </w:pPr>
    </w:p>
    <w:p w:rsidR="00F83083" w:rsidRDefault="00F83083" w:rsidP="00F83083">
      <w:pPr>
        <w:pStyle w:val="Ttulo2"/>
      </w:pPr>
      <w:bookmarkStart w:id="143" w:name="_Toc19349715"/>
      <w:r>
        <w:t>UML</w:t>
      </w:r>
      <w:bookmarkEnd w:id="143"/>
    </w:p>
    <w:p w:rsidR="005437A3" w:rsidRDefault="005437A3" w:rsidP="00F83083">
      <w:pPr>
        <w:pStyle w:val="Texto"/>
      </w:pPr>
    </w:p>
    <w:p w:rsidR="00F83083" w:rsidRDefault="00F83083" w:rsidP="00F83083">
      <w:pPr>
        <w:pStyle w:val="Texto"/>
      </w:pPr>
      <w:r>
        <w:t>O UML se baseia em um conjunto de artefatos que auxiliam na modelagem do projeto, identificando previamente possíveis complicações no decorrer do desenvolvimento</w:t>
      </w:r>
      <w:r w:rsidR="007C3EA9">
        <w:t>, tornado mais simples a elaboração de sistemas complexos, diminuindo o retrabalho, o tempo de desenvolvimento e consequentemente o valor final do sistema.</w:t>
      </w:r>
    </w:p>
    <w:p w:rsidR="00CE15E2" w:rsidRPr="00CE15E2" w:rsidRDefault="004B131C" w:rsidP="00CE15E2">
      <w:pPr>
        <w:pStyle w:val="Fonte"/>
        <w:jc w:val="both"/>
      </w:pPr>
      <w:r>
        <w:t>Segundo Guedes</w:t>
      </w:r>
      <w:r w:rsidR="00CE15E2">
        <w:t xml:space="preserve"> (2018), </w:t>
      </w:r>
      <w:r w:rsidR="00CE15E2">
        <w:rPr>
          <w:rStyle w:val="a"/>
          <w:color w:val="000000"/>
          <w:sz w:val="24"/>
          <w:szCs w:val="24"/>
          <w:bdr w:val="none" w:sz="0" w:space="0" w:color="auto" w:frame="1"/>
        </w:rPr>
        <w:t>a</w:t>
      </w:r>
      <w:r w:rsidR="00CE15E2" w:rsidRPr="00CE15E2">
        <w:rPr>
          <w:rStyle w:val="a"/>
          <w:color w:val="000000"/>
          <w:sz w:val="24"/>
          <w:szCs w:val="24"/>
          <w:bdr w:val="none" w:sz="0" w:space="0" w:color="auto" w:frame="1"/>
        </w:rPr>
        <w:t xml:space="preserve"> UML – Uniﬁed Modeling Language ou Linguagem de Modelagem Uniﬁcada – é uma linguagem visual utilizada para modelar softwares base</w:t>
      </w:r>
      <w:r w:rsidR="00CE15E2" w:rsidRPr="00CE15E2">
        <w:rPr>
          <w:rStyle w:val="l6"/>
          <w:color w:val="000000"/>
          <w:sz w:val="24"/>
          <w:szCs w:val="24"/>
          <w:bdr w:val="none" w:sz="0" w:space="0" w:color="auto" w:frame="1"/>
        </w:rPr>
        <w:t>ados no</w:t>
      </w:r>
      <w:r w:rsidR="00D354FB">
        <w:rPr>
          <w:rStyle w:val="l6"/>
          <w:color w:val="000000"/>
          <w:sz w:val="24"/>
          <w:szCs w:val="24"/>
          <w:bdr w:val="none" w:sz="0" w:space="0" w:color="auto" w:frame="1"/>
        </w:rPr>
        <w:t xml:space="preserve"> paradigma de orientação a objetos. É uma linguagem de modelagem </w:t>
      </w:r>
      <w:proofErr w:type="gramStart"/>
      <w:r w:rsidR="00D354FB">
        <w:rPr>
          <w:rStyle w:val="l6"/>
          <w:color w:val="000000"/>
          <w:sz w:val="24"/>
          <w:szCs w:val="24"/>
          <w:bdr w:val="none" w:sz="0" w:space="0" w:color="auto" w:frame="1"/>
        </w:rPr>
        <w:t>de</w:t>
      </w:r>
      <w:proofErr w:type="gramEnd"/>
      <w:r w:rsidR="00D354FB">
        <w:rPr>
          <w:rStyle w:val="l6"/>
          <w:color w:val="000000"/>
          <w:sz w:val="24"/>
          <w:szCs w:val="24"/>
          <w:bdr w:val="none" w:sz="0" w:space="0" w:color="auto" w:frame="1"/>
        </w:rPr>
        <w:t xml:space="preserve"> propósito geral que pode ser aplicada a todos os domínios de aplicação.</w:t>
      </w:r>
    </w:p>
    <w:p w:rsidR="00CE15E2" w:rsidRDefault="00CE15E2" w:rsidP="00D4523B">
      <w:pPr>
        <w:pStyle w:val="Texto"/>
      </w:pPr>
      <w:r>
        <w:t>Neste projeto foram utilizados os seguintes artefatos</w:t>
      </w:r>
      <w:r w:rsidR="00D354FB">
        <w:t xml:space="preserve"> da UML</w:t>
      </w:r>
      <w:r>
        <w:t>:</w:t>
      </w:r>
    </w:p>
    <w:p w:rsidR="008D6D5C" w:rsidRDefault="008D6D5C" w:rsidP="00217EA2">
      <w:pPr>
        <w:pStyle w:val="Texto"/>
        <w:numPr>
          <w:ilvl w:val="0"/>
          <w:numId w:val="8"/>
        </w:numPr>
      </w:pPr>
      <w:r>
        <w:t>Visão do sistema: Disponível no Apêndice A;</w:t>
      </w:r>
    </w:p>
    <w:p w:rsidR="008D6D5C" w:rsidRDefault="008D6D5C" w:rsidP="00217EA2">
      <w:pPr>
        <w:pStyle w:val="Texto"/>
        <w:numPr>
          <w:ilvl w:val="0"/>
          <w:numId w:val="8"/>
        </w:numPr>
      </w:pPr>
      <w:r>
        <w:t>Casos de uso gerenciais: Disponível no Apêndice B;</w:t>
      </w:r>
    </w:p>
    <w:p w:rsidR="008D6D5C" w:rsidRDefault="008D6D5C" w:rsidP="00217EA2">
      <w:pPr>
        <w:pStyle w:val="Texto"/>
        <w:numPr>
          <w:ilvl w:val="0"/>
          <w:numId w:val="8"/>
        </w:numPr>
      </w:pPr>
      <w:r>
        <w:t>Glossário do sistema: Disponível no Apêndice C;</w:t>
      </w:r>
    </w:p>
    <w:p w:rsidR="008D6D5C" w:rsidRDefault="008D6D5C" w:rsidP="00217EA2">
      <w:pPr>
        <w:pStyle w:val="Texto"/>
        <w:numPr>
          <w:ilvl w:val="0"/>
          <w:numId w:val="8"/>
        </w:numPr>
      </w:pPr>
      <w:r>
        <w:t>Regras de negócio: Disponível no Apêndice D;</w:t>
      </w:r>
    </w:p>
    <w:p w:rsidR="008D6D5C" w:rsidRDefault="008D6D5C" w:rsidP="00217EA2">
      <w:pPr>
        <w:pStyle w:val="Texto"/>
        <w:numPr>
          <w:ilvl w:val="0"/>
          <w:numId w:val="8"/>
        </w:numPr>
      </w:pPr>
      <w:r>
        <w:t>Protótipos das interfaces: Disponível no Apêndice E;</w:t>
      </w:r>
    </w:p>
    <w:p w:rsidR="008D6D5C" w:rsidRDefault="008D6D5C" w:rsidP="00217EA2">
      <w:pPr>
        <w:pStyle w:val="Texto"/>
        <w:numPr>
          <w:ilvl w:val="0"/>
          <w:numId w:val="8"/>
        </w:numPr>
      </w:pPr>
      <w:r>
        <w:t>Diagrama de classe negocial: Disponível no Apêndice F;</w:t>
      </w:r>
    </w:p>
    <w:p w:rsidR="008D6D5C" w:rsidRDefault="008D6D5C" w:rsidP="00217EA2">
      <w:pPr>
        <w:pStyle w:val="Texto"/>
        <w:numPr>
          <w:ilvl w:val="0"/>
          <w:numId w:val="8"/>
        </w:numPr>
      </w:pPr>
      <w:r>
        <w:t>Casos de uso: Disponível no Apêndice G;</w:t>
      </w:r>
    </w:p>
    <w:p w:rsidR="008D6D5C" w:rsidRDefault="008D6D5C" w:rsidP="00217EA2">
      <w:pPr>
        <w:pStyle w:val="Texto"/>
        <w:numPr>
          <w:ilvl w:val="0"/>
          <w:numId w:val="8"/>
        </w:numPr>
      </w:pPr>
      <w:r>
        <w:t>Diagrama de classe com atributos: Disponível no Apêndice H;</w:t>
      </w:r>
    </w:p>
    <w:p w:rsidR="008D6D5C" w:rsidRDefault="008D6D5C" w:rsidP="00217EA2">
      <w:pPr>
        <w:pStyle w:val="Texto"/>
        <w:numPr>
          <w:ilvl w:val="0"/>
          <w:numId w:val="8"/>
        </w:numPr>
      </w:pPr>
      <w:r>
        <w:t>Diagrama de sequência: Disponível no Apêndice I;</w:t>
      </w:r>
    </w:p>
    <w:p w:rsidR="008D6D5C" w:rsidRDefault="008D6D5C" w:rsidP="00217EA2">
      <w:pPr>
        <w:pStyle w:val="Texto"/>
        <w:numPr>
          <w:ilvl w:val="0"/>
          <w:numId w:val="8"/>
        </w:numPr>
      </w:pPr>
      <w:r>
        <w:t>Diagrama de classes completo: Disponível no Apêndice J;</w:t>
      </w:r>
    </w:p>
    <w:p w:rsidR="008D6D5C" w:rsidRDefault="008D6D5C" w:rsidP="00217EA2">
      <w:pPr>
        <w:pStyle w:val="Texto"/>
        <w:numPr>
          <w:ilvl w:val="0"/>
          <w:numId w:val="8"/>
        </w:numPr>
      </w:pPr>
      <w:r>
        <w:t>Modelo físico de dados: Disponível no Apêndice K;</w:t>
      </w:r>
    </w:p>
    <w:p w:rsidR="008D6D5C" w:rsidRDefault="008D6D5C" w:rsidP="00217EA2">
      <w:pPr>
        <w:pStyle w:val="Texto"/>
        <w:numPr>
          <w:ilvl w:val="0"/>
          <w:numId w:val="8"/>
        </w:numPr>
      </w:pPr>
      <w:r>
        <w:t>Plano de testes: Disponível no Apêndice L;</w:t>
      </w:r>
    </w:p>
    <w:p w:rsidR="00434586" w:rsidRDefault="00434586" w:rsidP="00217EA2">
      <w:pPr>
        <w:pStyle w:val="Texto"/>
        <w:numPr>
          <w:ilvl w:val="0"/>
          <w:numId w:val="8"/>
        </w:numPr>
      </w:pPr>
      <w:r>
        <w:lastRenderedPageBreak/>
        <w:t>Casos de teste: Disponível no Apêndice M;</w:t>
      </w:r>
    </w:p>
    <w:p w:rsidR="00434586" w:rsidRDefault="00434586" w:rsidP="00D4523B">
      <w:pPr>
        <w:pStyle w:val="Texto"/>
      </w:pPr>
    </w:p>
    <w:p w:rsidR="00C852F6" w:rsidRDefault="00C852F6" w:rsidP="00C852F6">
      <w:pPr>
        <w:pStyle w:val="Texto"/>
        <w:ind w:firstLine="0"/>
      </w:pPr>
      <w:bookmarkStart w:id="144" w:name="_Ref510714548"/>
      <w:bookmarkStart w:id="145" w:name="_Toc451265493"/>
      <w:bookmarkStart w:id="146" w:name="_Toc451266529"/>
      <w:bookmarkEnd w:id="132"/>
    </w:p>
    <w:p w:rsidR="00C852F6" w:rsidRDefault="000319B5" w:rsidP="00C852F6">
      <w:pPr>
        <w:pStyle w:val="Ttulo2"/>
      </w:pPr>
      <w:bookmarkStart w:id="147" w:name="_Toc19349716"/>
      <w:r>
        <w:t>SCRUM</w:t>
      </w:r>
      <w:bookmarkEnd w:id="147"/>
    </w:p>
    <w:p w:rsidR="005437A3" w:rsidRDefault="005437A3" w:rsidP="00C852F6">
      <w:pPr>
        <w:pStyle w:val="Texto"/>
      </w:pPr>
    </w:p>
    <w:p w:rsidR="00C852F6" w:rsidRDefault="007673A0" w:rsidP="00C852F6">
      <w:pPr>
        <w:pStyle w:val="Texto"/>
      </w:pPr>
      <w:r>
        <w:t xml:space="preserve">O Scrum é um framework para auxiliar do </w:t>
      </w:r>
      <w:r w:rsidR="000E5843">
        <w:t>gerenciamento de projetos ágeis. F</w:t>
      </w:r>
      <w:r>
        <w:t>icou popularmente conhecido depois do lançamento do livro Scrum – a arte de fazer o dobro do trabalho na metade do tempo, e sua construção de bas</w:t>
      </w:r>
      <w:r w:rsidR="00A97FCE">
        <w:t>eia em uma formação do jogo Rugb</w:t>
      </w:r>
      <w:r>
        <w:t xml:space="preserve">y, da qual vem seu nome, a arte marcial Aikido, na qual seu método de aprendizado foi baseado, </w:t>
      </w:r>
      <w:r w:rsidR="00D45493">
        <w:t>o Ciclo de Deming (PDCA) e o Ciclo OADA dos quais deriva o ciclo de qualidade usado no Scrum, e por fim, o sistema de produção da Toyota de 1948 a 1975, que foi base para o fluxo de produção utilizado no Scrum.</w:t>
      </w:r>
    </w:p>
    <w:p w:rsidR="006E4DA2" w:rsidRDefault="006E4DA2" w:rsidP="00C852F6">
      <w:pPr>
        <w:pStyle w:val="Texto"/>
      </w:pPr>
      <w:r>
        <w:t>Com base em t</w:t>
      </w:r>
      <w:r w:rsidR="00FB6F4B">
        <w:t>odos os conceitos do Scrum, sua implementação ideal é em projetos onde ha</w:t>
      </w:r>
      <w:r w:rsidR="00D90BBE">
        <w:t>ja uma equipe de desenvolvimento</w:t>
      </w:r>
      <w:r w:rsidR="00FB6F4B">
        <w:t xml:space="preserve">, no entanto, nada impede que ele seja implementado por uma única pessoa, mas dessa forma algum dos seus processos </w:t>
      </w:r>
      <w:r w:rsidR="00D90BBE">
        <w:t xml:space="preserve">precisam ser </w:t>
      </w:r>
      <w:r w:rsidR="003654AB">
        <w:t>adaptados.</w:t>
      </w:r>
    </w:p>
    <w:p w:rsidR="00FA1B4D" w:rsidRDefault="00FA1B4D" w:rsidP="00C852F6">
      <w:pPr>
        <w:pStyle w:val="Texto"/>
      </w:pPr>
      <w:r>
        <w:t>A seguir serão apresentadas as etapas do Scrum com base na implementação utilizadas deste projeto.</w:t>
      </w:r>
    </w:p>
    <w:p w:rsidR="00434586" w:rsidRDefault="00434586" w:rsidP="00C852F6">
      <w:pPr>
        <w:pStyle w:val="Texto"/>
      </w:pPr>
    </w:p>
    <w:p w:rsidR="00434586" w:rsidRDefault="000319B5" w:rsidP="00434586">
      <w:pPr>
        <w:pStyle w:val="Ttulo3"/>
        <w:rPr>
          <w:lang w:val="pt-BR"/>
        </w:rPr>
      </w:pPr>
      <w:bookmarkStart w:id="148" w:name="_Toc19349717"/>
      <w:r>
        <w:rPr>
          <w:lang w:val="pt-BR"/>
        </w:rPr>
        <w:t>Sprint</w:t>
      </w:r>
      <w:bookmarkEnd w:id="148"/>
    </w:p>
    <w:p w:rsidR="005437A3" w:rsidRDefault="005437A3" w:rsidP="00F4082C">
      <w:pPr>
        <w:pStyle w:val="Texto"/>
      </w:pPr>
    </w:p>
    <w:p w:rsidR="00F4082C" w:rsidRDefault="00F4082C" w:rsidP="00F4082C">
      <w:pPr>
        <w:pStyle w:val="Texto"/>
      </w:pPr>
      <w:r>
        <w:t xml:space="preserve">O </w:t>
      </w:r>
      <w:r w:rsidR="005132CD">
        <w:t>Sprint nada mais é do que um período pré-estabelecido para cada projeto que visa realizar a entrega de uma pequena parte funcional do sistema. Uma Sprint pode ser de uma semana, uma quinzena, um mês, e assim por diante, dependendo da complexidade das tarefas que serão realizadas neste período, porém não é aconselhável que uma Sprint tenha um período muito grande, pois assim todo o processo ágil será comprometido</w:t>
      </w:r>
      <w:r w:rsidR="00B53B3F">
        <w:t>, já que a ideia é identificar os gargalos e dificuldades de cada S</w:t>
      </w:r>
      <w:r w:rsidR="00E66B75">
        <w:t>print para assim obter um melhor desempenho na Sprint seguinte</w:t>
      </w:r>
      <w:r w:rsidR="005132CD">
        <w:t>. Uma atividade de complexidade suficiente para extrapolar o tempo ideal da Sprint deve ser dividida em outras tarefas menos complexas.</w:t>
      </w:r>
      <w:r w:rsidR="00AE01CF">
        <w:t xml:space="preserve"> Para S</w:t>
      </w:r>
      <w:r w:rsidR="00D354FB">
        <w:t>utherland</w:t>
      </w:r>
      <w:r w:rsidR="00AE01CF">
        <w:t xml:space="preserve"> (2014):</w:t>
      </w:r>
    </w:p>
    <w:p w:rsidR="00AE01CF" w:rsidRDefault="00AE01CF" w:rsidP="00AE01CF">
      <w:pPr>
        <w:pStyle w:val="Citaolonga"/>
      </w:pPr>
      <w:r>
        <w:lastRenderedPageBreak/>
        <w:t>Os Sprints às vezes são chamados de “caixas de tempo”, porque são definidos para ter certa duração. Você não pode fazer um Sprint de uma semana e, depois, um de três semanas. Você precisa ser consistente: quer estabelecer o ritmo de trabalho no qual as pessoas saibam o que pode ser feito em determinado período. Em geral, a quantidade os surpreende. Um elemento crucial de um Sprint individual, porém, é que uma vez que a equipe se compromete com o objetivo, as tarefas são bloqueadas. Nada mais pode ser acrescentado por ninguém fora da equipe. [...] interferir e distrair a equipe reduz drasticamente sua velocidade.</w:t>
      </w:r>
    </w:p>
    <w:p w:rsidR="00A76F59" w:rsidRDefault="000319B5" w:rsidP="00A76F59">
      <w:pPr>
        <w:pStyle w:val="Ttulo3"/>
        <w:rPr>
          <w:lang w:val="pt-BR"/>
        </w:rPr>
      </w:pPr>
      <w:bookmarkStart w:id="149" w:name="_Toc19349718"/>
      <w:r>
        <w:rPr>
          <w:lang w:val="pt-BR"/>
        </w:rPr>
        <w:t>Reuniões Diárias</w:t>
      </w:r>
      <w:bookmarkEnd w:id="149"/>
    </w:p>
    <w:p w:rsidR="005437A3" w:rsidRDefault="005437A3" w:rsidP="006C26A6">
      <w:pPr>
        <w:pStyle w:val="Texto"/>
      </w:pPr>
    </w:p>
    <w:p w:rsidR="00FA1B4D" w:rsidRDefault="00D354FB" w:rsidP="006C26A6">
      <w:pPr>
        <w:pStyle w:val="Texto"/>
      </w:pPr>
      <w:r>
        <w:t xml:space="preserve">Sutherland </w:t>
      </w:r>
      <w:r w:rsidR="00A76F59">
        <w:t xml:space="preserve">(2014) diz que em seu primeiro Scrum, definiram Sprints de quatro semanas </w:t>
      </w:r>
      <w:r w:rsidR="006C26A6">
        <w:t>e ao final do primeiro Sprint, perceberam que não estavam sendo rápidos o suficiente, então depois de observar o trabalho de uma empresa não mencionada, começaram a implementar as reuniões diárias.</w:t>
      </w:r>
    </w:p>
    <w:p w:rsidR="006C26A6" w:rsidRDefault="006C26A6" w:rsidP="006C26A6">
      <w:pPr>
        <w:pStyle w:val="Texto"/>
        <w:ind w:firstLine="0"/>
      </w:pPr>
      <w:r>
        <w:tab/>
        <w:t>Este passo do Scrum foi o primeiro a ser adaptado no projeto Mais Pratos. Já que a ideia das reuniões diárias é identificar possíveis dificuldades no desenvolvimento e sugerir uma solução em grupo, isso não pode ser implementado ao desenvolver o projeto Mais Pratos, pois o projeto contava apenas com um desenvolvedor. Dessa forma, as reuniões se tornaram uma revisão diária apenas para marcar o status do desenvolvimento.</w:t>
      </w:r>
    </w:p>
    <w:p w:rsidR="005437A3" w:rsidRDefault="005437A3" w:rsidP="006C26A6">
      <w:pPr>
        <w:pStyle w:val="Texto"/>
        <w:ind w:firstLine="0"/>
      </w:pPr>
    </w:p>
    <w:p w:rsidR="005437A3" w:rsidRDefault="000319B5" w:rsidP="005437A3">
      <w:pPr>
        <w:pStyle w:val="Ttulo3"/>
        <w:rPr>
          <w:lang w:val="pt-BR"/>
        </w:rPr>
      </w:pPr>
      <w:bookmarkStart w:id="150" w:name="_Toc19349719"/>
      <w:r>
        <w:rPr>
          <w:lang w:val="pt-BR"/>
        </w:rPr>
        <w:t>Planning Poker</w:t>
      </w:r>
      <w:bookmarkEnd w:id="150"/>
    </w:p>
    <w:p w:rsidR="005437A3" w:rsidRDefault="005437A3" w:rsidP="005437A3">
      <w:pPr>
        <w:pStyle w:val="Texto"/>
      </w:pPr>
    </w:p>
    <w:p w:rsidR="005437A3" w:rsidRDefault="005437A3" w:rsidP="005437A3">
      <w:pPr>
        <w:pStyle w:val="Texto"/>
      </w:pPr>
      <w:r>
        <w:t>O Planning Poker é uma das maneiras utilizadas para o auxílio no levantamento de estimativa das atividades de um projeto ágil. Sua política se baseia na tentativa de prever o tempo necessário para a realização de uma atividade. Isso se dá pela pontuação dada por cada membro da equipe a uma determinada atividade</w:t>
      </w:r>
      <w:r w:rsidR="00C50F4C">
        <w:t xml:space="preserve"> e assim a pontuação mais coerente em relação aos demais é a declarada mais próxima da realidade do projeto</w:t>
      </w:r>
      <w:r>
        <w:t>.</w:t>
      </w:r>
    </w:p>
    <w:p w:rsidR="00C50F4C" w:rsidRDefault="00C50F4C" w:rsidP="005437A3">
      <w:pPr>
        <w:pStyle w:val="Texto"/>
      </w:pPr>
      <w:r>
        <w:t>Cada ponto dado a uma atividade representa um valor temporal que definirá o tempo total para a sua realização. Porém, é importante salientar que não se pode prever com certeza o tempo que cada atividade levara para ser realizada, apenas pode-se mensurar uma estimativa que vai amadurecendo a cada Sprint de forma a ficar cada vez mais condizente com a realidade.</w:t>
      </w:r>
    </w:p>
    <w:p w:rsidR="00C50F4C" w:rsidRDefault="00C50F4C" w:rsidP="005437A3">
      <w:pPr>
        <w:pStyle w:val="Texto"/>
      </w:pPr>
      <w:r>
        <w:lastRenderedPageBreak/>
        <w:t xml:space="preserve">No projeto </w:t>
      </w:r>
      <w:r w:rsidR="00076B27">
        <w:t>Mais Pratos, utilizou-se do Planning Poker de forma que cada ponto dado a uma atividade representou</w:t>
      </w:r>
      <w:r w:rsidR="002D70B9">
        <w:t xml:space="preserve"> quatro</w:t>
      </w:r>
      <w:r w:rsidR="00076B27">
        <w:t xml:space="preserve"> horas de desenvolvimento. Tendo em vista</w:t>
      </w:r>
      <w:r w:rsidR="002D70B9">
        <w:t xml:space="preserve"> que foram estabelecidas duas</w:t>
      </w:r>
      <w:r w:rsidR="00076B27">
        <w:t xml:space="preserve"> horas de trabalho diário, e que para realizar entregas de valor as Sprint</w:t>
      </w:r>
      <w:r w:rsidR="00914226">
        <w:t>s</w:t>
      </w:r>
      <w:r w:rsidR="00076B27">
        <w:t xml:space="preserve"> teriam duração mensal, em cada Sprint puderam ser desenvolvidos quinze pontos de atividade</w:t>
      </w:r>
      <w:r w:rsidR="000319B5">
        <w:t>.</w:t>
      </w:r>
    </w:p>
    <w:p w:rsidR="000319B5" w:rsidRDefault="000319B5" w:rsidP="005437A3">
      <w:pPr>
        <w:pStyle w:val="Texto"/>
      </w:pPr>
    </w:p>
    <w:p w:rsidR="000319B5" w:rsidRPr="005437A3" w:rsidRDefault="0080323B" w:rsidP="000319B5">
      <w:pPr>
        <w:pStyle w:val="Ttulo3"/>
      </w:pPr>
      <w:bookmarkStart w:id="151" w:name="_Toc19349720"/>
      <w:r>
        <w:rPr>
          <w:lang w:val="pt-BR"/>
        </w:rPr>
        <w:t>Descrição de</w:t>
      </w:r>
      <w:r w:rsidR="00BE49E7">
        <w:rPr>
          <w:lang w:val="pt-BR"/>
        </w:rPr>
        <w:t xml:space="preserve"> Requisitos</w:t>
      </w:r>
      <w:bookmarkEnd w:id="151"/>
    </w:p>
    <w:p w:rsidR="00AF4F3D" w:rsidRDefault="00AF4F3D" w:rsidP="006C26A6">
      <w:pPr>
        <w:pStyle w:val="Texto"/>
        <w:ind w:firstLine="0"/>
      </w:pPr>
    </w:p>
    <w:p w:rsidR="000319B5" w:rsidRDefault="00BE49E7" w:rsidP="00BE49E7">
      <w:pPr>
        <w:pStyle w:val="Texto"/>
      </w:pPr>
      <w:r>
        <w:t xml:space="preserve">Com as </w:t>
      </w:r>
      <w:r w:rsidR="0080323B">
        <w:t xml:space="preserve">métricas ágeis </w:t>
      </w:r>
      <w:r>
        <w:t>definidas, pode-se levantas os requisitos do sistema. Mas diferente das metodologias</w:t>
      </w:r>
      <w:r w:rsidR="0067565E">
        <w:t xml:space="preserve"> em cascata</w:t>
      </w:r>
      <w:r>
        <w:t>, no Scrum os requisitos são levantados em forma de histórias</w:t>
      </w:r>
      <w:r w:rsidR="0080323B">
        <w:t xml:space="preserve"> que é dividida em cartões, onde cada cartão</w:t>
      </w:r>
      <w:r>
        <w:t xml:space="preserve"> represent</w:t>
      </w:r>
      <w:r w:rsidR="0080323B">
        <w:t>a uma parte do fluxo do sistema</w:t>
      </w:r>
      <w:r>
        <w:t>.</w:t>
      </w:r>
    </w:p>
    <w:p w:rsidR="0067565E" w:rsidRDefault="0067565E" w:rsidP="00BE49E7">
      <w:pPr>
        <w:pStyle w:val="Texto"/>
      </w:pPr>
      <w:r>
        <w:t>As histórias não são oriundas do Scrum, elas surgiram com a metodologia ágil Extreme Programming (XP)</w:t>
      </w:r>
      <w:r w:rsidR="007A0EEB">
        <w:t>, mas pode ser adotada em todas as metodologias ágeis.</w:t>
      </w:r>
    </w:p>
    <w:p w:rsidR="0080323B" w:rsidRDefault="008A6FD7" w:rsidP="00BE49E7">
      <w:pPr>
        <w:pStyle w:val="Texto"/>
      </w:pPr>
      <w:r>
        <w:t>Para que uma história seja considerada boa, ela deve ter um ator, que nada mais é do que uma pessoa que necessita de alguma coisa, uma necessidade e um motivo.</w:t>
      </w:r>
    </w:p>
    <w:p w:rsidR="008A6FD7" w:rsidRDefault="008A6FD7" w:rsidP="00BE49E7">
      <w:pPr>
        <w:pStyle w:val="Texto"/>
      </w:pPr>
      <w:r>
        <w:t>BERTEIG (2014) disponibilizou um documento com um modelo para uma boa história de usuário</w:t>
      </w:r>
      <w:r w:rsidR="00BB1A97">
        <w:t>.</w:t>
      </w:r>
    </w:p>
    <w:p w:rsidR="00D354FB" w:rsidRDefault="00D354FB" w:rsidP="00D354FB">
      <w:pPr>
        <w:pStyle w:val="Legenda"/>
        <w:keepNext/>
      </w:pPr>
      <w:bookmarkStart w:id="152" w:name="_Toc20000495"/>
      <w:r>
        <w:t xml:space="preserve">FIGURA </w:t>
      </w:r>
      <w:fldSimple w:instr=" SEQ Figura \* ARABIC ">
        <w:r w:rsidR="00087ED1">
          <w:rPr>
            <w:noProof/>
          </w:rPr>
          <w:t>2</w:t>
        </w:r>
      </w:fldSimple>
      <w:r w:rsidRPr="00384AA9">
        <w:t xml:space="preserve"> – MODELO DE HISTÓRIA DE USUÁRIO</w:t>
      </w:r>
      <w:bookmarkEnd w:id="152"/>
    </w:p>
    <w:p w:rsidR="00BB1A97" w:rsidRDefault="00BB1A97" w:rsidP="00BB1A97">
      <w:pPr>
        <w:spacing w:line="240" w:lineRule="auto"/>
        <w:ind w:firstLine="0"/>
      </w:pPr>
      <w:r>
        <w:rPr>
          <w:noProof/>
          <w:lang w:eastAsia="pt-BR"/>
        </w:rPr>
        <w:drawing>
          <wp:inline distT="0" distB="0" distL="0" distR="0" wp14:anchorId="70F6D867" wp14:editId="4221089E">
            <wp:extent cx="41910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2438400"/>
                    </a:xfrm>
                    <a:prstGeom prst="rect">
                      <a:avLst/>
                    </a:prstGeom>
                  </pic:spPr>
                </pic:pic>
              </a:graphicData>
            </a:graphic>
          </wp:inline>
        </w:drawing>
      </w:r>
    </w:p>
    <w:p w:rsidR="00BB1A97" w:rsidRPr="00B74FAD" w:rsidRDefault="00BB1A97" w:rsidP="00BB1A97">
      <w:pPr>
        <w:pStyle w:val="Legenda"/>
      </w:pPr>
      <w:r>
        <w:t>FONTE: BERTEIG (2014</w:t>
      </w:r>
      <w:r w:rsidRPr="00B74FAD">
        <w:t>).</w:t>
      </w:r>
    </w:p>
    <w:p w:rsidR="00BB1A97" w:rsidRDefault="00BB1A97" w:rsidP="00BE49E7">
      <w:pPr>
        <w:pStyle w:val="Texto"/>
      </w:pPr>
      <w:r>
        <w:t>No projeto Mais Pratos utilizou-se este template, porém traduzido para a língua portuguesa.</w:t>
      </w:r>
    </w:p>
    <w:p w:rsidR="007C02A2" w:rsidRDefault="007C02A2" w:rsidP="00BE49E7">
      <w:pPr>
        <w:pStyle w:val="Texto"/>
      </w:pPr>
    </w:p>
    <w:p w:rsidR="007C02A2" w:rsidRDefault="007556C9" w:rsidP="007C02A2">
      <w:pPr>
        <w:pStyle w:val="Ttulo3"/>
        <w:rPr>
          <w:lang w:val="pt-BR"/>
        </w:rPr>
      </w:pPr>
      <w:bookmarkStart w:id="153" w:name="_Toc19349721"/>
      <w:r>
        <w:rPr>
          <w:lang w:val="pt-BR"/>
        </w:rPr>
        <w:t>O Scrum na prá</w:t>
      </w:r>
      <w:r w:rsidR="007C02A2">
        <w:rPr>
          <w:lang w:val="pt-BR"/>
        </w:rPr>
        <w:t>tica</w:t>
      </w:r>
      <w:bookmarkEnd w:id="153"/>
    </w:p>
    <w:p w:rsidR="00BB1A97" w:rsidRDefault="007C02A2" w:rsidP="007C02A2">
      <w:pPr>
        <w:pStyle w:val="Texto"/>
      </w:pPr>
      <w:r>
        <w:t>Depois de todo o trabalho de levantamento de requisitos e cálculo das Sprints acerta do projeto em questão, levando em consideração o prato para a entrega do mesmo e a data de início das atividades, foi possível chegar ao seguinte resultado:</w:t>
      </w:r>
    </w:p>
    <w:p w:rsidR="00D30FF8" w:rsidRDefault="00D30FF8" w:rsidP="007C02A2">
      <w:pPr>
        <w:pStyle w:val="Texto"/>
        <w:sectPr w:rsidR="00D30FF8" w:rsidSect="00B74CFC">
          <w:headerReference w:type="default" r:id="rId15"/>
          <w:footerReference w:type="default" r:id="rId16"/>
          <w:pgSz w:w="11906" w:h="16838" w:code="9"/>
          <w:pgMar w:top="1701" w:right="1134" w:bottom="1134" w:left="1701" w:header="709" w:footer="709" w:gutter="0"/>
          <w:pgNumType w:start="16"/>
          <w:cols w:space="708"/>
          <w:docGrid w:linePitch="360"/>
        </w:sectPr>
      </w:pPr>
    </w:p>
    <w:p w:rsidR="00D30FF8" w:rsidRDefault="00D30FF8" w:rsidP="007C02A2">
      <w:pPr>
        <w:pStyle w:val="Texto"/>
      </w:pPr>
    </w:p>
    <w:p w:rsidR="007D5AED" w:rsidRDefault="007D5AED" w:rsidP="007D5AED">
      <w:pPr>
        <w:pStyle w:val="Fonte"/>
      </w:pPr>
      <w:bookmarkStart w:id="154" w:name="_Toc20000496"/>
      <w:r>
        <w:t xml:space="preserve">FIGURA </w:t>
      </w:r>
      <w:fldSimple w:instr=" SEQ Figura \* ARABIC ">
        <w:r w:rsidR="00087ED1">
          <w:rPr>
            <w:noProof/>
          </w:rPr>
          <w:t>3</w:t>
        </w:r>
      </w:fldSimple>
      <w:r>
        <w:t xml:space="preserve"> - SPRINTS PROJETO MAIS PRATOS</w:t>
      </w:r>
      <w:bookmarkEnd w:id="154"/>
    </w:p>
    <w:p w:rsidR="00D30FF8" w:rsidRDefault="009670A4" w:rsidP="00EE6F82">
      <w:pPr>
        <w:pStyle w:val="Texto"/>
        <w:ind w:firstLine="0"/>
      </w:pPr>
      <w:r>
        <w:rPr>
          <w:noProof/>
          <w:lang w:eastAsia="pt-BR"/>
        </w:rPr>
        <w:drawing>
          <wp:inline distT="0" distB="0" distL="0" distR="0" wp14:anchorId="2E7C1A98" wp14:editId="6AC91E27">
            <wp:extent cx="13154025" cy="635203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9615" cy="6364390"/>
                    </a:xfrm>
                    <a:prstGeom prst="rect">
                      <a:avLst/>
                    </a:prstGeom>
                  </pic:spPr>
                </pic:pic>
              </a:graphicData>
            </a:graphic>
          </wp:inline>
        </w:drawing>
      </w:r>
    </w:p>
    <w:p w:rsidR="007D5AED" w:rsidRDefault="007D5AED" w:rsidP="007D5AED">
      <w:pPr>
        <w:pStyle w:val="Legenda"/>
        <w:sectPr w:rsidR="007D5AED" w:rsidSect="00EE6F82">
          <w:headerReference w:type="default" r:id="rId18"/>
          <w:pgSz w:w="23814" w:h="16840" w:orient="landscape" w:code="9"/>
          <w:pgMar w:top="1701" w:right="1701" w:bottom="1134" w:left="1134" w:header="709" w:footer="709" w:gutter="0"/>
          <w:cols w:space="708"/>
          <w:docGrid w:linePitch="360"/>
        </w:sectPr>
      </w:pPr>
      <w:r>
        <w:t>FONTE: O autor (2014</w:t>
      </w:r>
      <w:r w:rsidRPr="00B74FAD">
        <w:t>).</w:t>
      </w:r>
    </w:p>
    <w:p w:rsidR="00D30FF8" w:rsidRDefault="00D30FF8" w:rsidP="007C02A2">
      <w:pPr>
        <w:pStyle w:val="Texto"/>
      </w:pPr>
    </w:p>
    <w:p w:rsidR="00AF4F3D" w:rsidRDefault="007D5AED" w:rsidP="00AF4F3D">
      <w:pPr>
        <w:pStyle w:val="Ttulo3"/>
        <w:rPr>
          <w:lang w:val="pt-BR"/>
        </w:rPr>
      </w:pPr>
      <w:bookmarkStart w:id="155" w:name="_Toc19349722"/>
      <w:r>
        <w:rPr>
          <w:lang w:val="pt-BR"/>
        </w:rPr>
        <w:t>Kanban</w:t>
      </w:r>
      <w:bookmarkEnd w:id="155"/>
    </w:p>
    <w:p w:rsidR="00EE3B4A" w:rsidRPr="00EE3B4A" w:rsidRDefault="00EE3B4A" w:rsidP="00EE3B4A">
      <w:pPr>
        <w:pStyle w:val="Texto"/>
      </w:pPr>
    </w:p>
    <w:p w:rsidR="00AF4F3D" w:rsidRDefault="00AF4F3D" w:rsidP="00AF4F3D">
      <w:pPr>
        <w:pStyle w:val="Texto"/>
      </w:pPr>
      <w:r>
        <w:t>Com a intenção de obter uma visão geral das atividades</w:t>
      </w:r>
      <w:r w:rsidR="007D5AED">
        <w:t xml:space="preserve"> de cada Sprint e organizar a ordem de execução das mesmas</w:t>
      </w:r>
      <w:r>
        <w:t>, foi necessário o desenvolvimento de um quadro Kanban, que além de fornecer uma maneira simples de organizar o de</w:t>
      </w:r>
      <w:r w:rsidR="007D5AED">
        <w:t xml:space="preserve">senvolvimento do projeto tornou </w:t>
      </w:r>
      <w:r>
        <w:t>fáci</w:t>
      </w:r>
      <w:r w:rsidR="007D5AED">
        <w:t>l a compreensão das atividades.</w:t>
      </w:r>
    </w:p>
    <w:p w:rsidR="00B06312" w:rsidRDefault="00B06312" w:rsidP="00AF4F3D">
      <w:pPr>
        <w:pStyle w:val="Texto"/>
      </w:pPr>
      <w:r>
        <w:t>Para Anderson e Carmichael (2016):</w:t>
      </w:r>
    </w:p>
    <w:p w:rsidR="00B06312" w:rsidRDefault="00B06312" w:rsidP="00B06312">
      <w:pPr>
        <w:pStyle w:val="Citaolonga"/>
      </w:pPr>
      <w:r>
        <w:t xml:space="preserve">Kanban </w:t>
      </w:r>
      <w:proofErr w:type="spellStart"/>
      <w:r>
        <w:t>is</w:t>
      </w:r>
      <w:proofErr w:type="spellEnd"/>
      <w:r>
        <w:t xml:space="preserve"> a </w:t>
      </w:r>
      <w:proofErr w:type="spellStart"/>
      <w:r>
        <w:t>method</w:t>
      </w:r>
      <w:proofErr w:type="spellEnd"/>
      <w:r>
        <w:t xml:space="preserve"> for </w:t>
      </w:r>
      <w:proofErr w:type="spellStart"/>
      <w:r>
        <w:t>defining</w:t>
      </w:r>
      <w:proofErr w:type="spellEnd"/>
      <w:r>
        <w:t xml:space="preserve">, </w:t>
      </w:r>
      <w:proofErr w:type="spellStart"/>
      <w:r>
        <w:t>managing</w:t>
      </w:r>
      <w:proofErr w:type="spellEnd"/>
      <w:r>
        <w:t xml:space="preserve">, and </w:t>
      </w:r>
      <w:proofErr w:type="spellStart"/>
      <w:r>
        <w:t>improving</w:t>
      </w:r>
      <w:proofErr w:type="spellEnd"/>
      <w:r>
        <w:t xml:space="preserve"> </w:t>
      </w:r>
      <w:proofErr w:type="spellStart"/>
      <w:r>
        <w:t>services</w:t>
      </w:r>
      <w:proofErr w:type="spellEnd"/>
      <w:r>
        <w:t xml:space="preserve"> </w:t>
      </w:r>
      <w:proofErr w:type="spellStart"/>
      <w:r>
        <w:t>that</w:t>
      </w:r>
      <w:proofErr w:type="spellEnd"/>
      <w:r>
        <w:t xml:space="preserve"> </w:t>
      </w:r>
      <w:proofErr w:type="spellStart"/>
      <w:r>
        <w:t>deliver</w:t>
      </w:r>
      <w:proofErr w:type="spellEnd"/>
      <w:r>
        <w:t xml:space="preserve"> </w:t>
      </w:r>
      <w:proofErr w:type="spellStart"/>
      <w:r>
        <w:t>knowledge</w:t>
      </w:r>
      <w:proofErr w:type="spellEnd"/>
      <w:r>
        <w:t xml:space="preserve"> </w:t>
      </w:r>
      <w:proofErr w:type="spellStart"/>
      <w:r>
        <w:t>work</w:t>
      </w:r>
      <w:proofErr w:type="spellEnd"/>
      <w:r>
        <w:t xml:space="preserve">, </w:t>
      </w:r>
      <w:proofErr w:type="spellStart"/>
      <w:r>
        <w:t>such</w:t>
      </w:r>
      <w:proofErr w:type="spellEnd"/>
      <w:r>
        <w:t xml:space="preserve"> </w:t>
      </w:r>
      <w:proofErr w:type="gramStart"/>
      <w:r>
        <w:t>as professional</w:t>
      </w:r>
      <w:proofErr w:type="gramEnd"/>
      <w:r>
        <w:t xml:space="preserve"> </w:t>
      </w:r>
      <w:proofErr w:type="spellStart"/>
      <w:r>
        <w:t>services</w:t>
      </w:r>
      <w:proofErr w:type="spellEnd"/>
      <w:r>
        <w:t xml:space="preserve">, </w:t>
      </w:r>
      <w:proofErr w:type="spellStart"/>
      <w:r>
        <w:t>creative</w:t>
      </w:r>
      <w:proofErr w:type="spellEnd"/>
      <w:r>
        <w:t xml:space="preserve"> </w:t>
      </w:r>
      <w:proofErr w:type="spellStart"/>
      <w:r>
        <w:t>endeavors</w:t>
      </w:r>
      <w:proofErr w:type="spellEnd"/>
      <w:r>
        <w:t xml:space="preserve">, and the design of </w:t>
      </w:r>
      <w:proofErr w:type="spellStart"/>
      <w:r>
        <w:t>both</w:t>
      </w:r>
      <w:proofErr w:type="spellEnd"/>
      <w:r>
        <w:t xml:space="preserve"> </w:t>
      </w:r>
      <w:proofErr w:type="spellStart"/>
      <w:r>
        <w:t>physical</w:t>
      </w:r>
      <w:proofErr w:type="spellEnd"/>
      <w:r>
        <w:t xml:space="preserve"> and software </w:t>
      </w:r>
      <w:proofErr w:type="spellStart"/>
      <w:r>
        <w:t>products</w:t>
      </w:r>
      <w:proofErr w:type="spellEnd"/>
      <w:r>
        <w:t xml:space="preserve">. It </w:t>
      </w:r>
      <w:proofErr w:type="spellStart"/>
      <w:r>
        <w:t>may</w:t>
      </w:r>
      <w:proofErr w:type="spellEnd"/>
      <w:r>
        <w:t xml:space="preserve"> </w:t>
      </w:r>
      <w:proofErr w:type="spellStart"/>
      <w:r>
        <w:t>be</w:t>
      </w:r>
      <w:proofErr w:type="spellEnd"/>
      <w:r>
        <w:t xml:space="preserve"> </w:t>
      </w:r>
      <w:proofErr w:type="spellStart"/>
      <w:r>
        <w:t>characterized</w:t>
      </w:r>
      <w:proofErr w:type="spellEnd"/>
      <w:r>
        <w:t xml:space="preserve"> as a “start </w:t>
      </w:r>
      <w:proofErr w:type="spellStart"/>
      <w:r>
        <w:t>from</w:t>
      </w:r>
      <w:proofErr w:type="spellEnd"/>
      <w:r>
        <w:t xml:space="preserve"> </w:t>
      </w:r>
      <w:proofErr w:type="spellStart"/>
      <w:r>
        <w:t>what</w:t>
      </w:r>
      <w:proofErr w:type="spellEnd"/>
      <w:r>
        <w:t xml:space="preserve"> </w:t>
      </w:r>
      <w:proofErr w:type="spellStart"/>
      <w:r>
        <w:t>you</w:t>
      </w:r>
      <w:proofErr w:type="spellEnd"/>
      <w:r>
        <w:t xml:space="preserve"> do </w:t>
      </w:r>
      <w:proofErr w:type="spellStart"/>
      <w:r>
        <w:t>now</w:t>
      </w:r>
      <w:proofErr w:type="spellEnd"/>
      <w:r>
        <w:t xml:space="preserve">” </w:t>
      </w:r>
      <w:proofErr w:type="spellStart"/>
      <w:r>
        <w:t>method</w:t>
      </w:r>
      <w:proofErr w:type="spellEnd"/>
      <w:r>
        <w:t xml:space="preserve">—a </w:t>
      </w:r>
      <w:proofErr w:type="spellStart"/>
      <w:r>
        <w:t>catalyst</w:t>
      </w:r>
      <w:proofErr w:type="spellEnd"/>
      <w:r>
        <w:t xml:space="preserve"> for </w:t>
      </w:r>
      <w:proofErr w:type="spellStart"/>
      <w:r>
        <w:t>rapid</w:t>
      </w:r>
      <w:proofErr w:type="spellEnd"/>
      <w:r>
        <w:t xml:space="preserve"> and </w:t>
      </w:r>
      <w:proofErr w:type="spellStart"/>
      <w:r>
        <w:t>focused</w:t>
      </w:r>
      <w:proofErr w:type="spellEnd"/>
      <w:r>
        <w:t xml:space="preserve"> </w:t>
      </w:r>
      <w:proofErr w:type="spellStart"/>
      <w:r>
        <w:t>change</w:t>
      </w:r>
      <w:proofErr w:type="spellEnd"/>
      <w:r>
        <w:t xml:space="preserve"> </w:t>
      </w:r>
      <w:proofErr w:type="spellStart"/>
      <w:r>
        <w:t>within</w:t>
      </w:r>
      <w:proofErr w:type="spellEnd"/>
      <w:r>
        <w:t xml:space="preserve"> </w:t>
      </w:r>
      <w:proofErr w:type="spellStart"/>
      <w:r>
        <w:t>organizations</w:t>
      </w:r>
      <w:proofErr w:type="spellEnd"/>
      <w:r>
        <w:t>—</w:t>
      </w:r>
      <w:proofErr w:type="spellStart"/>
      <w:r>
        <w:t>that</w:t>
      </w:r>
      <w:proofErr w:type="spellEnd"/>
      <w:r>
        <w:t xml:space="preserve"> </w:t>
      </w:r>
      <w:proofErr w:type="spellStart"/>
      <w:r>
        <w:t>reduces</w:t>
      </w:r>
      <w:proofErr w:type="spellEnd"/>
      <w:r>
        <w:t xml:space="preserve"> </w:t>
      </w:r>
      <w:proofErr w:type="spellStart"/>
      <w:r>
        <w:t>resistance</w:t>
      </w:r>
      <w:proofErr w:type="spellEnd"/>
      <w:r>
        <w:t xml:space="preserve"> </w:t>
      </w:r>
      <w:proofErr w:type="spellStart"/>
      <w:r>
        <w:t>to</w:t>
      </w:r>
      <w:proofErr w:type="spellEnd"/>
      <w:r>
        <w:t xml:space="preserve"> beneficial </w:t>
      </w:r>
      <w:proofErr w:type="spellStart"/>
      <w:r>
        <w:t>change</w:t>
      </w:r>
      <w:proofErr w:type="spellEnd"/>
      <w:r>
        <w:t xml:space="preserve"> in </w:t>
      </w:r>
      <w:proofErr w:type="spellStart"/>
      <w:r>
        <w:t>line</w:t>
      </w:r>
      <w:proofErr w:type="spellEnd"/>
      <w:r>
        <w:t xml:space="preserve"> </w:t>
      </w:r>
      <w:proofErr w:type="spellStart"/>
      <w:r>
        <w:t>with</w:t>
      </w:r>
      <w:proofErr w:type="spellEnd"/>
      <w:r>
        <w:t xml:space="preserve"> the </w:t>
      </w:r>
      <w:proofErr w:type="spellStart"/>
      <w:r>
        <w:t>organization’s</w:t>
      </w:r>
      <w:proofErr w:type="spellEnd"/>
      <w:r>
        <w:t xml:space="preserve"> </w:t>
      </w:r>
      <w:proofErr w:type="spellStart"/>
      <w:r>
        <w:t>goals</w:t>
      </w:r>
      <w:proofErr w:type="spellEnd"/>
      <w:r>
        <w:t>.</w:t>
      </w:r>
    </w:p>
    <w:p w:rsidR="007556C9" w:rsidRDefault="007556C9" w:rsidP="007556C9">
      <w:pPr>
        <w:pStyle w:val="Texto"/>
      </w:pPr>
      <w:r>
        <w:t xml:space="preserve">Com o auxílio do Kanban, foi possível organizar os </w:t>
      </w:r>
      <w:proofErr w:type="spellStart"/>
      <w:r>
        <w:t>cards</w:t>
      </w:r>
      <w:proofErr w:type="spellEnd"/>
      <w:r>
        <w:t xml:space="preserve"> de cada Sprint de forma a obter uma prioridade do desenvolvimento do sistema, levando a um gerenciamento assertivo em relação ao tempo e qualidade do software.</w:t>
      </w:r>
    </w:p>
    <w:p w:rsidR="007556C9" w:rsidRDefault="007556C9" w:rsidP="007556C9">
      <w:pPr>
        <w:pStyle w:val="Texto"/>
      </w:pPr>
      <w:r>
        <w:t xml:space="preserve">O modelo de quadro utilizado conta com três divisões, as quais foram definidas como </w:t>
      </w:r>
      <w:r w:rsidR="00E23EEF">
        <w:t xml:space="preserve">To Do, </w:t>
      </w:r>
      <w:proofErr w:type="gramStart"/>
      <w:r w:rsidR="00E23EEF">
        <w:t>In</w:t>
      </w:r>
      <w:proofErr w:type="gramEnd"/>
      <w:r w:rsidR="00E23EEF">
        <w:t xml:space="preserve"> progress e Done, como podemos ver na figura 4.</w:t>
      </w:r>
    </w:p>
    <w:p w:rsidR="00E23EEF" w:rsidRDefault="00E23EEF" w:rsidP="00E23EEF">
      <w:pPr>
        <w:pStyle w:val="Legenda"/>
        <w:keepNext/>
      </w:pPr>
      <w:bookmarkStart w:id="156" w:name="_Toc20000497"/>
      <w:r>
        <w:t xml:space="preserve">FIGURA </w:t>
      </w:r>
      <w:fldSimple w:instr=" SEQ Figura \* ARABIC ">
        <w:r w:rsidR="00087ED1">
          <w:rPr>
            <w:noProof/>
          </w:rPr>
          <w:t>4</w:t>
        </w:r>
      </w:fldSimple>
      <w:r>
        <w:t xml:space="preserve"> - MODELO QUADRO KANBAN</w:t>
      </w:r>
      <w:bookmarkEnd w:id="156"/>
    </w:p>
    <w:p w:rsidR="00E23EEF" w:rsidRPr="007556C9" w:rsidRDefault="00DF6228" w:rsidP="00DF6228">
      <w:pPr>
        <w:pStyle w:val="Texto"/>
        <w:jc w:val="left"/>
      </w:pPr>
      <w:r>
        <w:t xml:space="preserve">       </w:t>
      </w:r>
      <w:r w:rsidR="00E23EEF" w:rsidRPr="00E23EEF">
        <w:rPr>
          <w:noProof/>
          <w:lang w:eastAsia="pt-BR"/>
        </w:rPr>
        <w:drawing>
          <wp:inline distT="0" distB="0" distL="0" distR="0">
            <wp:extent cx="4044495" cy="1556426"/>
            <wp:effectExtent l="0" t="0" r="0" b="5715"/>
            <wp:docPr id="14" name="Imagem 14" descr="C:\Users\leand\Desktop\metodologia-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esktop\metodologia-kanb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850" cy="1578498"/>
                    </a:xfrm>
                    <a:prstGeom prst="rect">
                      <a:avLst/>
                    </a:prstGeom>
                    <a:noFill/>
                    <a:ln>
                      <a:noFill/>
                    </a:ln>
                  </pic:spPr>
                </pic:pic>
              </a:graphicData>
            </a:graphic>
          </wp:inline>
        </w:drawing>
      </w:r>
    </w:p>
    <w:p w:rsidR="00EE3B4A" w:rsidRDefault="00E23EEF" w:rsidP="003D3E20">
      <w:pPr>
        <w:pStyle w:val="Fonte"/>
        <w:ind w:firstLine="0"/>
      </w:pPr>
      <w:r w:rsidRPr="0032419E">
        <w:t xml:space="preserve">FONTE: </w:t>
      </w:r>
      <w:r>
        <w:t>Dutra (2016</w:t>
      </w:r>
      <w:r w:rsidRPr="00B74FAD">
        <w:t>).</w:t>
      </w:r>
    </w:p>
    <w:p w:rsidR="00C3438D" w:rsidRDefault="001545D1" w:rsidP="00AF4F3D">
      <w:pPr>
        <w:pStyle w:val="Texto"/>
      </w:pPr>
      <w:r>
        <w:t>A utilização do quadro se deu de forma que todas as atividades descritas na Sprint corrente são colocadas inicialmente na coluna To Do, e vão percorrendo o quadro de acordo com seu processo de desenvolvimento. Quando uma tarefa é iniciada, seu card correspondente é movido da coluna To Do para a coluna In Progress e quando a mesma é finalizada, seu card é movido da coluna In Progress para a coluna Done.</w:t>
      </w:r>
    </w:p>
    <w:p w:rsidR="001545D1" w:rsidRDefault="001545D1" w:rsidP="001545D1">
      <w:pPr>
        <w:pStyle w:val="Texto"/>
      </w:pPr>
      <w:r>
        <w:lastRenderedPageBreak/>
        <w:t>Não podem haver duas atividades sendo realizadas pela mesma pessoa na coluna In Progress, cada desenvolvedor deve estar realizando apenas uma tarefa por vez.</w:t>
      </w:r>
    </w:p>
    <w:p w:rsidR="001545D1" w:rsidRDefault="001545D1" w:rsidP="001545D1">
      <w:pPr>
        <w:pStyle w:val="Texto"/>
      </w:pPr>
      <w:r>
        <w:t xml:space="preserve">Ao final do prazo da Sprint, todas as atividades que estavam na coluna Done eram removidas, as que estavam na coluna In Progress permanecem, pois não se pode congelar o desenvolvimento de uma atividade, e por fim as atividades que estavam na coluna To Do, quando houveram, foram remanejadas para </w:t>
      </w:r>
      <w:r w:rsidR="0023281F">
        <w:t>outras Sprints conse</w:t>
      </w:r>
      <w:r w:rsidR="003D3E20">
        <w:t xml:space="preserve">cutivas de forma a não </w:t>
      </w:r>
      <w:proofErr w:type="gramStart"/>
      <w:r w:rsidR="003D3E20">
        <w:t>prejudica</w:t>
      </w:r>
      <w:r w:rsidR="0023281F">
        <w:t>-las</w:t>
      </w:r>
      <w:proofErr w:type="gramEnd"/>
      <w:r w:rsidR="0023281F">
        <w:t>.</w:t>
      </w:r>
    </w:p>
    <w:p w:rsidR="0023281F" w:rsidRDefault="0023281F" w:rsidP="001545D1">
      <w:pPr>
        <w:pStyle w:val="Texto"/>
      </w:pPr>
    </w:p>
    <w:p w:rsidR="00EE3B4A" w:rsidRDefault="00EE3B4A" w:rsidP="00EE3B4A">
      <w:pPr>
        <w:pStyle w:val="Ttulo2"/>
      </w:pPr>
      <w:r>
        <w:t>desenvolvimento</w:t>
      </w:r>
    </w:p>
    <w:p w:rsidR="00DB3009" w:rsidRPr="00DB3009" w:rsidRDefault="00DB3009" w:rsidP="00DB3009">
      <w:pPr>
        <w:pStyle w:val="Texto"/>
      </w:pPr>
    </w:p>
    <w:p w:rsidR="00EE3B4A" w:rsidRDefault="00DB3009" w:rsidP="00EE3B4A">
      <w:pPr>
        <w:pStyle w:val="Texto"/>
      </w:pPr>
      <w:r>
        <w:t>Para que o sistema funcionasse de forma eficaz foi necessário dividi-lo em três partes</w:t>
      </w:r>
      <w:r w:rsidR="0023281F">
        <w:t>, Aplicação, Web Service e Base de dados, essa divisão se fez necessária tendo em vista que o sistema fornece um compartilhamento de conteúdo, o que indica eu as informações devem ser persistidas em um único lugar, porém deve ser possível acessa-las de diferentes dispositivos.</w:t>
      </w:r>
    </w:p>
    <w:p w:rsidR="0023281F" w:rsidRDefault="0023281F" w:rsidP="00EE3B4A">
      <w:pPr>
        <w:pStyle w:val="Texto"/>
      </w:pPr>
      <w:r>
        <w:t>Pode-se perceber como ficou a divisão do sistema observando os itens abaixo.</w:t>
      </w:r>
    </w:p>
    <w:p w:rsidR="00DB3009" w:rsidRDefault="00DB3009" w:rsidP="00EE3B4A">
      <w:pPr>
        <w:pStyle w:val="Texto"/>
      </w:pPr>
    </w:p>
    <w:p w:rsidR="00DB3009" w:rsidRDefault="00DB3009" w:rsidP="00DB3009">
      <w:pPr>
        <w:pStyle w:val="Ttulo3"/>
        <w:rPr>
          <w:lang w:val="pt-BR"/>
        </w:rPr>
      </w:pPr>
      <w:r>
        <w:rPr>
          <w:lang w:val="pt-BR"/>
        </w:rPr>
        <w:t>Aplicativo</w:t>
      </w:r>
    </w:p>
    <w:p w:rsidR="00DB3009" w:rsidRPr="00DB3009" w:rsidRDefault="00DB3009" w:rsidP="00DB3009">
      <w:pPr>
        <w:pStyle w:val="Texto"/>
      </w:pPr>
    </w:p>
    <w:p w:rsidR="00DB3009" w:rsidRDefault="00DB3009" w:rsidP="00DB3009">
      <w:pPr>
        <w:pStyle w:val="Texto"/>
      </w:pPr>
      <w:r>
        <w:t>O produto de todo este projeto foi um aplicativo desenvolvido em Java para ser utilizado em plataformas Android. Neste aplicativo foram desenvolvidas todas as telas com suas funcionalidades. Porém, tod</w:t>
      </w:r>
      <w:r w:rsidR="00A1342F">
        <w:t>as as vezes que</w:t>
      </w:r>
      <w:r>
        <w:t xml:space="preserve"> for necessário acessar a base de dados para realizar alguma consulta ou persistir algum dado é necessário que o aplicativo realiza uma chamada ao Web Service da aplicação.</w:t>
      </w:r>
    </w:p>
    <w:p w:rsidR="00F224B0" w:rsidRPr="00892F3F" w:rsidRDefault="00F224B0" w:rsidP="00DB3009">
      <w:pPr>
        <w:pStyle w:val="Texto"/>
        <w:rPr>
          <w:szCs w:val="24"/>
        </w:rPr>
      </w:pPr>
      <w:r>
        <w:t>O aplicativo foi desenvolvido com a Android Application Pack (APK) 28 do Android que corresponde a versão popular Android 9, porém é compatível com versões anteriores.</w:t>
      </w:r>
    </w:p>
    <w:p w:rsidR="001407F9" w:rsidRDefault="001407F9" w:rsidP="00DB3009">
      <w:pPr>
        <w:pStyle w:val="Texto"/>
        <w:rPr>
          <w:szCs w:val="24"/>
        </w:rPr>
      </w:pPr>
      <w:r w:rsidRPr="00892F3F">
        <w:rPr>
          <w:szCs w:val="24"/>
        </w:rPr>
        <w:t>Toda a comunicaç</w:t>
      </w:r>
      <w:r w:rsidR="00AD4192" w:rsidRPr="00892F3F">
        <w:rPr>
          <w:szCs w:val="24"/>
        </w:rPr>
        <w:t xml:space="preserve">ão feita do aplicativo para o Web Service é realizada através do </w:t>
      </w:r>
      <w:r w:rsidR="00BF604F" w:rsidRPr="00892F3F">
        <w:rPr>
          <w:szCs w:val="24"/>
        </w:rPr>
        <w:t>HttpURLConnection</w:t>
      </w:r>
      <w:r w:rsidR="00F90B86">
        <w:rPr>
          <w:rStyle w:val="Refdenotaderodap"/>
          <w:szCs w:val="24"/>
        </w:rPr>
        <w:footnoteReference w:id="4"/>
      </w:r>
      <w:r w:rsidR="00BF604F" w:rsidRPr="00892F3F">
        <w:rPr>
          <w:szCs w:val="24"/>
        </w:rPr>
        <w:t xml:space="preserve"> que auxilia nas requisições </w:t>
      </w:r>
      <w:r w:rsidR="00BF604F" w:rsidRPr="00892F3F">
        <w:rPr>
          <w:rFonts w:cs="Arial"/>
          <w:szCs w:val="24"/>
          <w:shd w:val="clear" w:color="auto" w:fill="FFFFFF"/>
        </w:rPr>
        <w:t xml:space="preserve">Hypertext Transfer </w:t>
      </w:r>
      <w:r w:rsidR="00BF604F" w:rsidRPr="00892F3F">
        <w:rPr>
          <w:rFonts w:cs="Arial"/>
          <w:szCs w:val="24"/>
          <w:shd w:val="clear" w:color="auto" w:fill="FFFFFF"/>
        </w:rPr>
        <w:lastRenderedPageBreak/>
        <w:t>Protocol</w:t>
      </w:r>
      <w:r w:rsidR="00BF604F" w:rsidRPr="00892F3F">
        <w:rPr>
          <w:szCs w:val="24"/>
        </w:rPr>
        <w:t xml:space="preserve"> (HTTP).</w:t>
      </w:r>
      <w:r w:rsidR="00892F3F" w:rsidRPr="00892F3F">
        <w:rPr>
          <w:szCs w:val="24"/>
        </w:rPr>
        <w:t xml:space="preserve"> Quando necessário as chamadas enviam e retornam dados no formato </w:t>
      </w:r>
      <w:r w:rsidR="00892F3F" w:rsidRPr="00892F3F">
        <w:rPr>
          <w:rFonts w:cs="Arial"/>
          <w:szCs w:val="24"/>
          <w:shd w:val="clear" w:color="auto" w:fill="FFFFFF"/>
        </w:rPr>
        <w:t>JavaScript Object Notation</w:t>
      </w:r>
      <w:r w:rsidR="00892F3F" w:rsidRPr="00892F3F">
        <w:rPr>
          <w:szCs w:val="24"/>
        </w:rPr>
        <w:t xml:space="preserve"> (JSON)</w:t>
      </w:r>
      <w:r w:rsidR="00892F3F">
        <w:rPr>
          <w:szCs w:val="24"/>
        </w:rPr>
        <w:t>, os quais são apresentados nas telas e também utilizados para formular as logicas do sistema.</w:t>
      </w:r>
    </w:p>
    <w:p w:rsidR="002024B4" w:rsidRDefault="002024B4" w:rsidP="00DB3009">
      <w:pPr>
        <w:pStyle w:val="Texto"/>
        <w:rPr>
          <w:szCs w:val="24"/>
        </w:rPr>
      </w:pPr>
      <w:r>
        <w:rPr>
          <w:szCs w:val="24"/>
        </w:rPr>
        <w:t xml:space="preserve">Outra inovação do sistema Mais Pratos é a utilização de uma biblioteca Java para capturar informações contidas em códigos de marras do tipo EAN-13. Essa biblioteca chama-se </w:t>
      </w:r>
      <w:proofErr w:type="spellStart"/>
      <w:r w:rsidR="00B022DC">
        <w:rPr>
          <w:szCs w:val="24"/>
        </w:rPr>
        <w:t>IntentIntegrator</w:t>
      </w:r>
      <w:proofErr w:type="spellEnd"/>
      <w:r w:rsidR="00B022DC">
        <w:rPr>
          <w:szCs w:val="24"/>
        </w:rPr>
        <w:t>, que utiliza a função de captura de códigos através da câmera do dispositivo.</w:t>
      </w:r>
    </w:p>
    <w:p w:rsidR="00B022DC" w:rsidRPr="00892F3F" w:rsidRDefault="00B022DC" w:rsidP="00DB3009">
      <w:pPr>
        <w:pStyle w:val="Texto"/>
        <w:rPr>
          <w:szCs w:val="24"/>
        </w:rPr>
      </w:pPr>
      <w:r>
        <w:rPr>
          <w:szCs w:val="24"/>
        </w:rPr>
        <w:t>Com o código de barras EAN-13, é possível identificar o produto, a empresa fabricante e o país de origem, porém, as bases nacionais mantenedoras destas informações só as fornece mediante pagamento, dessa forma optou-se por utilizar o código de barras apenas como uma referência dentro do sistema para um determinado produto cadastrado pelo usuário.</w:t>
      </w:r>
    </w:p>
    <w:p w:rsidR="00DB3009" w:rsidRDefault="00DB3009" w:rsidP="00DB3009">
      <w:pPr>
        <w:pStyle w:val="Texto"/>
      </w:pPr>
    </w:p>
    <w:p w:rsidR="00DB3009" w:rsidRDefault="00DB3009" w:rsidP="00DB3009">
      <w:pPr>
        <w:pStyle w:val="Ttulo3"/>
        <w:rPr>
          <w:lang w:val="pt-BR"/>
        </w:rPr>
      </w:pPr>
      <w:r>
        <w:rPr>
          <w:lang w:val="pt-BR"/>
        </w:rPr>
        <w:t>Web Service</w:t>
      </w:r>
    </w:p>
    <w:p w:rsidR="00DB3009" w:rsidRDefault="00DB3009" w:rsidP="00DB3009">
      <w:pPr>
        <w:pStyle w:val="Texto"/>
      </w:pPr>
    </w:p>
    <w:p w:rsidR="00DB3009" w:rsidRDefault="00DB3009" w:rsidP="00DB3009">
      <w:pPr>
        <w:pStyle w:val="Texto"/>
      </w:pPr>
      <w:r>
        <w:t>Já que o sistema Mais Pratos conta com a funcionalidade de compartilhamento de receitas e gerenciamento de usuários, os d</w:t>
      </w:r>
      <w:r w:rsidR="00A802D7">
        <w:t>ados tiveram que ser consolidado</w:t>
      </w:r>
      <w:r>
        <w:t>s em um único local, de forma a ser necessário o desenvolvimento de um Web Service</w:t>
      </w:r>
      <w:r w:rsidR="00B022DC">
        <w:t xml:space="preserve"> com arquitetura </w:t>
      </w:r>
      <w:r w:rsidR="00B022DC">
        <w:rPr>
          <w:rFonts w:cs="Arial"/>
          <w:color w:val="222222"/>
          <w:shd w:val="clear" w:color="auto" w:fill="FFFFFF"/>
        </w:rPr>
        <w:t>Representational State Transfer</w:t>
      </w:r>
      <w:r w:rsidR="00B022DC">
        <w:t xml:space="preserve"> (REST)</w:t>
      </w:r>
      <w:r>
        <w:t xml:space="preserve"> para realizar a comunicação do aplicativo com os dados.</w:t>
      </w:r>
      <w:r w:rsidR="00A802D7">
        <w:t xml:space="preserve"> Para mont</w:t>
      </w:r>
      <w:r w:rsidR="001B0977">
        <w:t>ar essa estrutura foi utilizado Java</w:t>
      </w:r>
      <w:r w:rsidR="001B0977">
        <w:rPr>
          <w:rFonts w:cs="Arial"/>
          <w:color w:val="222222"/>
          <w:shd w:val="clear" w:color="auto" w:fill="FFFFFF"/>
        </w:rPr>
        <w:t> API for XML Web Services</w:t>
      </w:r>
      <w:r w:rsidR="001B0977">
        <w:t xml:space="preserve"> (</w:t>
      </w:r>
      <w:r w:rsidR="00A802D7">
        <w:t>Jax-rs</w:t>
      </w:r>
      <w:r w:rsidR="001B0977">
        <w:t>)</w:t>
      </w:r>
      <w:r w:rsidR="00A802D7">
        <w:t>, que nada mais é do que uma</w:t>
      </w:r>
      <w:r w:rsidR="001B0977">
        <w:t xml:space="preserve"> </w:t>
      </w:r>
      <w:r w:rsidR="001B0977">
        <w:rPr>
          <w:rFonts w:cs="Arial"/>
          <w:color w:val="222222"/>
          <w:shd w:val="clear" w:color="auto" w:fill="FFFFFF"/>
        </w:rPr>
        <w:t>Application Programming Interface</w:t>
      </w:r>
      <w:r w:rsidR="00A802D7">
        <w:t xml:space="preserve"> </w:t>
      </w:r>
      <w:r w:rsidR="001B0977">
        <w:t>(API)</w:t>
      </w:r>
      <w:r w:rsidR="00A802D7">
        <w:t xml:space="preserve"> desenvolvida em Java, que fornece uma interface para a comunicação rest entre o client e o web service.</w:t>
      </w:r>
    </w:p>
    <w:p w:rsidR="001B0977" w:rsidRDefault="00B022DC" w:rsidP="00DB3009">
      <w:pPr>
        <w:pStyle w:val="Texto"/>
      </w:pPr>
      <w:r>
        <w:t>O Web servic</w:t>
      </w:r>
      <w:r w:rsidR="00A802D7">
        <w:t xml:space="preserve">e foi desenvolvido em Java na versão 8, utilizando o modelo de desenvolvimento </w:t>
      </w:r>
      <w:r w:rsidR="001B0977">
        <w:t>Model-View-Controller (</w:t>
      </w:r>
      <w:r w:rsidR="00A802D7">
        <w:t>MCV</w:t>
      </w:r>
      <w:r w:rsidR="001B0977">
        <w:t>), que estabelece que o desenvolvimento de uma aplicação deve ser dividido em três partes:</w:t>
      </w:r>
    </w:p>
    <w:p w:rsidR="001B0977" w:rsidRDefault="001B0977" w:rsidP="00217EA2">
      <w:pPr>
        <w:pStyle w:val="Texto"/>
        <w:numPr>
          <w:ilvl w:val="0"/>
          <w:numId w:val="9"/>
        </w:numPr>
      </w:pPr>
      <w:r>
        <w:t>O modelo, que são as classes que representam as entidades do banco de dados;</w:t>
      </w:r>
    </w:p>
    <w:p w:rsidR="001B0977" w:rsidRDefault="001B0977" w:rsidP="00217EA2">
      <w:pPr>
        <w:pStyle w:val="Texto"/>
        <w:numPr>
          <w:ilvl w:val="0"/>
          <w:numId w:val="9"/>
        </w:numPr>
      </w:pPr>
      <w:r>
        <w:t xml:space="preserve">As views, que no caso são as representações de dados </w:t>
      </w:r>
      <w:proofErr w:type="spellStart"/>
      <w:r>
        <w:t>Json</w:t>
      </w:r>
      <w:proofErr w:type="spellEnd"/>
      <w:r>
        <w:t xml:space="preserve"> enviadas para o client;</w:t>
      </w:r>
    </w:p>
    <w:p w:rsidR="00A802D7" w:rsidRDefault="001B0977" w:rsidP="00217EA2">
      <w:pPr>
        <w:pStyle w:val="Texto"/>
        <w:numPr>
          <w:ilvl w:val="0"/>
          <w:numId w:val="9"/>
        </w:numPr>
      </w:pPr>
      <w:r>
        <w:t>E os controles, que são classes destinadas a realizas o gerenciamento entre a solicitação do client</w:t>
      </w:r>
      <w:r w:rsidR="00A802D7">
        <w:t xml:space="preserve"> </w:t>
      </w:r>
      <w:r>
        <w:t xml:space="preserve">e o envio de resposta ao mesmo. Nestas </w:t>
      </w:r>
      <w:r>
        <w:lastRenderedPageBreak/>
        <w:t>classes normalmente são implementadas as regras de permissionamento e logicas referentes a determinada requisição.</w:t>
      </w:r>
    </w:p>
    <w:p w:rsidR="008F6C28" w:rsidRDefault="008F6C28" w:rsidP="008F6C28">
      <w:pPr>
        <w:pStyle w:val="Texto"/>
        <w:ind w:firstLine="0"/>
      </w:pPr>
    </w:p>
    <w:p w:rsidR="008F6C28" w:rsidRDefault="008F6C28" w:rsidP="008F6C28">
      <w:pPr>
        <w:pStyle w:val="Ttulo3"/>
        <w:rPr>
          <w:lang w:val="pt-BR"/>
        </w:rPr>
      </w:pPr>
      <w:r>
        <w:rPr>
          <w:lang w:val="pt-BR"/>
        </w:rPr>
        <w:t>Banco de dados</w:t>
      </w:r>
    </w:p>
    <w:p w:rsidR="008F6C28" w:rsidRDefault="008F6C28" w:rsidP="008F6C28">
      <w:pPr>
        <w:pStyle w:val="Texto"/>
      </w:pPr>
    </w:p>
    <w:p w:rsidR="008F6C28" w:rsidRPr="008F6C28" w:rsidRDefault="008F6C28" w:rsidP="008F6C28">
      <w:pPr>
        <w:pStyle w:val="Texto"/>
      </w:pPr>
      <w:r>
        <w:t>O banco de dados utilizado pelo sistema foi o Maria SQL que é uma versão gratuita do MySql, mas conserva suas características, por ser um banco de dados relacional, ou seja, fornece um relacionamento entre as entidades tornando o banco mais seguro em relação a persistência de dados.</w:t>
      </w:r>
    </w:p>
    <w:p w:rsidR="00AF4F3D" w:rsidRPr="00AF4F3D" w:rsidRDefault="00AF4F3D" w:rsidP="00AF4F3D">
      <w:pPr>
        <w:pStyle w:val="Texto"/>
      </w:pPr>
    </w:p>
    <w:bookmarkEnd w:id="133"/>
    <w:bookmarkEnd w:id="134"/>
    <w:bookmarkEnd w:id="144"/>
    <w:bookmarkEnd w:id="145"/>
    <w:bookmarkEnd w:id="146"/>
    <w:p w:rsidR="00246A1F" w:rsidRDefault="00246A1F" w:rsidP="00143DFC">
      <w:pPr>
        <w:pStyle w:val="Texto"/>
      </w:pPr>
    </w:p>
    <w:p w:rsidR="00246A1F" w:rsidRPr="00246A1F" w:rsidRDefault="00EA7BD8" w:rsidP="00246A1F">
      <w:pPr>
        <w:pStyle w:val="Legenda"/>
      </w:pPr>
      <w:bookmarkStart w:id="157" w:name="_Ref510714565"/>
      <w:bookmarkStart w:id="158" w:name="_Toc292982925"/>
      <w:bookmarkStart w:id="159" w:name="_Toc342050783"/>
      <w:bookmarkStart w:id="160" w:name="_Toc342050854"/>
      <w:bookmarkStart w:id="161" w:name="_Toc451265341"/>
      <w:bookmarkStart w:id="162" w:name="_Toc451265474"/>
      <w:bookmarkStart w:id="163" w:name="_Toc451265496"/>
      <w:bookmarkStart w:id="164" w:name="_Toc451265526"/>
      <w:bookmarkStart w:id="165" w:name="_Toc510715130"/>
      <w:r w:rsidRPr="00246A1F">
        <w:t xml:space="preserve">QUADRO </w:t>
      </w:r>
      <w:fldSimple w:instr=" SEQ QUADRO \* ARABIC ">
        <w:r w:rsidRPr="00246A1F">
          <w:t>1</w:t>
        </w:r>
      </w:fldSimple>
      <w:bookmarkEnd w:id="157"/>
      <w:r w:rsidRPr="00246A1F">
        <w:t xml:space="preserve"> </w:t>
      </w:r>
      <w:r w:rsidR="003C62CA" w:rsidRPr="00246A1F">
        <w:t>– TÍTULO DO QUADRO</w:t>
      </w:r>
      <w:bookmarkEnd w:id="158"/>
      <w:bookmarkEnd w:id="159"/>
      <w:bookmarkEnd w:id="160"/>
      <w:bookmarkEnd w:id="161"/>
      <w:bookmarkEnd w:id="162"/>
      <w:bookmarkEnd w:id="163"/>
      <w:bookmarkEnd w:id="164"/>
      <w:r w:rsidR="00246A1F">
        <w:t xml:space="preserve"> </w:t>
      </w:r>
      <w:r w:rsidR="00246A1F" w:rsidRPr="008734D6">
        <w:rPr>
          <w:color w:val="0070C0"/>
        </w:rPr>
        <w:t xml:space="preserve">– Utilize o estilo </w:t>
      </w:r>
      <w:r w:rsidR="0010263E" w:rsidRPr="0010263E">
        <w:rPr>
          <w:b/>
          <w:color w:val="0070C0"/>
        </w:rPr>
        <w:t>Título e fonte da figura e tabela</w:t>
      </w:r>
      <w:bookmarkEnd w:id="16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66" w:name="_Ref510714571"/>
      <w:bookmarkStart w:id="167" w:name="_Toc510715131"/>
      <w:r w:rsidRPr="00246A1F">
        <w:t xml:space="preserve">QUADRO </w:t>
      </w:r>
      <w:fldSimple w:instr=" SEQ QUADRO \* ARABIC ">
        <w:r w:rsidR="00EA7BD8" w:rsidRPr="00246A1F">
          <w:t>2</w:t>
        </w:r>
      </w:fldSimple>
      <w:bookmarkEnd w:id="166"/>
      <w:r w:rsidRPr="00246A1F">
        <w:t xml:space="preserve"> – TÍTULO DO QUADRO</w:t>
      </w:r>
      <w:bookmarkEnd w:id="1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68" w:name="_Ref292982745"/>
      <w:bookmarkStart w:id="169" w:name="_Toc342050855"/>
    </w:p>
    <w:p w:rsidR="00246A1F" w:rsidRDefault="00246A1F" w:rsidP="00246A1F">
      <w:pPr>
        <w:pStyle w:val="Texto"/>
      </w:pPr>
    </w:p>
    <w:p w:rsidR="00F37F51" w:rsidRPr="008B5A8A" w:rsidRDefault="00F94397" w:rsidP="00DE46FE">
      <w:pPr>
        <w:pStyle w:val="Legenda"/>
        <w:jc w:val="left"/>
      </w:pPr>
      <w:bookmarkStart w:id="170" w:name="_Ref510714635"/>
      <w:bookmarkStart w:id="171" w:name="_Toc19564143"/>
      <w:bookmarkEnd w:id="168"/>
      <w:bookmarkEnd w:id="169"/>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0"/>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lastRenderedPageBreak/>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2" w:name="_Ref510714640"/>
      <w:bookmarkStart w:id="173" w:name="_Toc19564144"/>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2"/>
      <w:r>
        <w:t xml:space="preserve"> </w:t>
      </w:r>
      <w:r w:rsidR="00D84687" w:rsidRPr="001D3CEC">
        <w:t xml:space="preserve">– TÍTULO DA </w:t>
      </w:r>
      <w:r w:rsidR="00D84687" w:rsidRPr="00162DB7">
        <w:t>TABELA</w:t>
      </w:r>
      <w:bookmarkEnd w:id="17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561FB6" w:rsidRDefault="008F6C28" w:rsidP="008F6C28">
      <w:pPr>
        <w:pStyle w:val="Ttulo1"/>
        <w:numPr>
          <w:ilvl w:val="0"/>
          <w:numId w:val="0"/>
        </w:numPr>
      </w:pPr>
      <w:bookmarkStart w:id="174" w:name="_Toc266865634"/>
      <w:bookmarkStart w:id="175" w:name="_Toc257728969"/>
      <w:bookmarkStart w:id="176" w:name="_Toc257729068"/>
      <w:bookmarkStart w:id="177" w:name="_Toc257729292"/>
      <w:bookmarkStart w:id="178" w:name="_Toc257729458"/>
      <w:bookmarkStart w:id="179" w:name="_Toc257729495"/>
      <w:bookmarkStart w:id="180" w:name="_Toc257729512"/>
      <w:bookmarkStart w:id="181" w:name="_Toc257814819"/>
      <w:r>
        <w:t xml:space="preserve"> </w:t>
      </w:r>
    </w:p>
    <w:p w:rsidR="00D84687" w:rsidRDefault="00D84687" w:rsidP="00561FB6">
      <w:pPr>
        <w:pStyle w:val="Texto"/>
        <w:ind w:firstLine="0"/>
      </w:pPr>
    </w:p>
    <w:p w:rsidR="003604FB" w:rsidRDefault="00561FB6" w:rsidP="006A7348">
      <w:pPr>
        <w:pStyle w:val="Ttulo1"/>
      </w:pPr>
      <w:bookmarkStart w:id="182" w:name="_Toc459206333"/>
      <w:bookmarkStart w:id="183" w:name="_Toc459206361"/>
      <w:r>
        <w:br w:type="page"/>
      </w:r>
      <w:bookmarkStart w:id="184" w:name="_Toc510121876"/>
      <w:bookmarkStart w:id="185" w:name="_Toc510714408"/>
      <w:bookmarkStart w:id="186" w:name="_Toc19349726"/>
      <w:r w:rsidR="005F25E8">
        <w:lastRenderedPageBreak/>
        <w:t>APRESENTAÇÃO</w:t>
      </w:r>
      <w:r w:rsidR="003604FB">
        <w:t xml:space="preserve"> DOS RESULTADOS</w:t>
      </w:r>
      <w:bookmarkEnd w:id="174"/>
      <w:bookmarkEnd w:id="182"/>
      <w:bookmarkEnd w:id="183"/>
      <w:bookmarkEnd w:id="184"/>
      <w:bookmarkEnd w:id="185"/>
      <w:bookmarkEnd w:id="186"/>
    </w:p>
    <w:p w:rsidR="00143DFC" w:rsidRDefault="00143DFC" w:rsidP="00143DFC">
      <w:pPr>
        <w:pStyle w:val="Texto"/>
        <w:rPr>
          <w:rFonts w:cs="Arial"/>
        </w:rPr>
      </w:pPr>
    </w:p>
    <w:p w:rsidR="004F00D4" w:rsidRDefault="004F00D4" w:rsidP="00143DFC">
      <w:pPr>
        <w:pStyle w:val="Texto"/>
        <w:rPr>
          <w:rFonts w:cs="Arial"/>
        </w:rPr>
      </w:pPr>
      <w:r>
        <w:rPr>
          <w:rFonts w:cs="Arial"/>
        </w:rPr>
        <w:t>No decorrer deste capitulo serão apresentados os resultados deste projeto, por meio de uma demonstração visual do aplicativo que foi o produto final da pesquisa, juntamente com uma breve descrição de suas funcionalidades.</w:t>
      </w:r>
    </w:p>
    <w:p w:rsidR="004F00D4" w:rsidRDefault="004F00D4" w:rsidP="00143DFC">
      <w:pPr>
        <w:pStyle w:val="Texto"/>
        <w:rPr>
          <w:rFonts w:cs="Arial"/>
        </w:rPr>
      </w:pPr>
    </w:p>
    <w:p w:rsidR="004F00D4" w:rsidRDefault="004F00D4" w:rsidP="004F00D4">
      <w:pPr>
        <w:pStyle w:val="Ttulo2"/>
      </w:pPr>
      <w:r>
        <w:t>LOGIN</w:t>
      </w:r>
    </w:p>
    <w:p w:rsidR="004334BA" w:rsidRDefault="004F00D4" w:rsidP="004334BA">
      <w:pPr>
        <w:pStyle w:val="Texto"/>
      </w:pPr>
      <w:r>
        <w:t>Ao acessas o aplicativo o usuário inicialmente vai se deparar com a tela de login</w:t>
      </w:r>
      <w:r w:rsidR="00983A81">
        <w:t xml:space="preserve"> apresentada na figura 5, onde ele terá a alternativa de efetivamente realizar o login, ou se dirigir para a tela de realização do cadastro do usuário.</w:t>
      </w:r>
    </w:p>
    <w:p w:rsidR="00087ED1" w:rsidRDefault="00087ED1" w:rsidP="00087ED1">
      <w:pPr>
        <w:pStyle w:val="Legenda"/>
        <w:keepNext/>
      </w:pPr>
      <w:bookmarkStart w:id="187" w:name="_Toc20000498"/>
      <w:r>
        <w:t xml:space="preserve">FIGURA </w:t>
      </w:r>
      <w:fldSimple w:instr=" SEQ Figura \* ARABIC ">
        <w:r>
          <w:rPr>
            <w:noProof/>
          </w:rPr>
          <w:t>5</w:t>
        </w:r>
      </w:fldSimple>
      <w:r>
        <w:t xml:space="preserve"> - TELA DE LOGIN</w:t>
      </w:r>
      <w:bookmarkEnd w:id="187"/>
    </w:p>
    <w:p w:rsidR="00983A81" w:rsidRDefault="004334BA" w:rsidP="004334BA">
      <w:pPr>
        <w:pStyle w:val="Texto"/>
        <w:ind w:firstLine="0"/>
        <w:jc w:val="center"/>
      </w:pPr>
      <w:r w:rsidRPr="004334BA">
        <w:rPr>
          <w:noProof/>
          <w:lang w:eastAsia="pt-BR"/>
        </w:rPr>
        <w:drawing>
          <wp:inline distT="0" distB="0" distL="0" distR="0">
            <wp:extent cx="2947278" cy="5601558"/>
            <wp:effectExtent l="0" t="0" r="5715" b="0"/>
            <wp:docPr id="26" name="Imagem 26" descr="C:\Users\leand\Documents\git\TCC\Nova pasta\imagens\afe756fd-b035-4747-88f5-44a90cddb7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ocuments\git\TCC\Nova pasta\imagens\afe756fd-b035-4747-88f5-44a90cddb77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9801" cy="5796413"/>
                    </a:xfrm>
                    <a:prstGeom prst="rect">
                      <a:avLst/>
                    </a:prstGeom>
                    <a:noFill/>
                    <a:ln>
                      <a:noFill/>
                    </a:ln>
                  </pic:spPr>
                </pic:pic>
              </a:graphicData>
            </a:graphic>
          </wp:inline>
        </w:drawing>
      </w:r>
    </w:p>
    <w:p w:rsidR="004334BA" w:rsidRDefault="004334BA" w:rsidP="00087ED1">
      <w:pPr>
        <w:pStyle w:val="Fonte"/>
        <w:ind w:firstLine="0"/>
      </w:pPr>
      <w:r>
        <w:t>FONTE:</w:t>
      </w:r>
      <w:r w:rsidR="00087ED1">
        <w:t xml:space="preserve"> </w:t>
      </w:r>
      <w:r>
        <w:t>O autor</w:t>
      </w:r>
      <w:r w:rsidR="006700A1">
        <w:t xml:space="preserve"> </w:t>
      </w:r>
      <w:r>
        <w:t>(2019).</w:t>
      </w:r>
    </w:p>
    <w:p w:rsidR="00087ED1" w:rsidRDefault="00087ED1" w:rsidP="00561C34">
      <w:pPr>
        <w:pStyle w:val="Texto"/>
        <w:rPr>
          <w:rFonts w:cs="Arial"/>
        </w:rPr>
      </w:pPr>
      <w:r>
        <w:rPr>
          <w:rFonts w:cs="Arial"/>
        </w:rPr>
        <w:lastRenderedPageBreak/>
        <w:t>Caso o usuário queira realiza o login, será necessário informar o e-mail e a senha registrados no momento do cadastro do usuário</w:t>
      </w:r>
      <w:r w:rsidR="006700A1">
        <w:rPr>
          <w:rFonts w:cs="Arial"/>
        </w:rPr>
        <w:t>, e pressionar o botão “Entrar”</w:t>
      </w:r>
      <w:r w:rsidR="007A6270">
        <w:rPr>
          <w:rFonts w:cs="Arial"/>
        </w:rPr>
        <w:t>.</w:t>
      </w:r>
    </w:p>
    <w:p w:rsidR="007A6270" w:rsidRDefault="007A6270" w:rsidP="00561C34">
      <w:pPr>
        <w:pStyle w:val="Texto"/>
        <w:rPr>
          <w:rFonts w:cs="Arial"/>
        </w:rPr>
      </w:pPr>
      <w:r>
        <w:rPr>
          <w:rFonts w:cs="Arial"/>
        </w:rPr>
        <w:t>A segunda opção é pressionar o botão “Novo Cadastro”, o que vai direcioná-lo para a tela responsável por realizar o cadastro.</w:t>
      </w:r>
      <w:bookmarkStart w:id="188" w:name="_GoBack"/>
      <w:bookmarkEnd w:id="188"/>
    </w:p>
    <w:p w:rsidR="00F87084" w:rsidRDefault="00A757F8" w:rsidP="00561C34">
      <w:pPr>
        <w:pStyle w:val="Texto"/>
        <w:rPr>
          <w:rFonts w:cs="Arial"/>
          <w:szCs w:val="24"/>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89" w:name="_Ref510714649"/>
      <w:bookmarkStart w:id="190" w:name="_Toc292982924"/>
      <w:bookmarkStart w:id="191" w:name="_Toc342050789"/>
      <w:bookmarkStart w:id="192" w:name="_Toc342050856"/>
      <w:bookmarkStart w:id="193" w:name="_Toc451265342"/>
      <w:bookmarkStart w:id="194" w:name="_Toc451265475"/>
      <w:bookmarkStart w:id="195" w:name="_Toc451265497"/>
      <w:bookmarkStart w:id="196"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89"/>
      <w:r w:rsidR="00F301EF">
        <w:t xml:space="preserve"> – TÍTULO DO </w:t>
      </w:r>
      <w:r w:rsidR="00F301EF" w:rsidRPr="00561C34">
        <w:t>GRÁFICO</w:t>
      </w:r>
      <w:bookmarkEnd w:id="190"/>
      <w:bookmarkEnd w:id="191"/>
      <w:bookmarkEnd w:id="192"/>
      <w:bookmarkEnd w:id="193"/>
      <w:bookmarkEnd w:id="194"/>
      <w:bookmarkEnd w:id="195"/>
      <w:r w:rsidR="00561C34">
        <w:t xml:space="preserve"> </w:t>
      </w:r>
      <w:r w:rsidR="00561C34" w:rsidRPr="008734D6">
        <w:rPr>
          <w:color w:val="0070C0"/>
        </w:rPr>
        <w:t xml:space="preserve">– Utilize o estilo </w:t>
      </w:r>
      <w:r w:rsidR="0010263E" w:rsidRPr="0010263E">
        <w:rPr>
          <w:b/>
          <w:color w:val="0070C0"/>
        </w:rPr>
        <w:t>Título e fonte da figura e tabela</w:t>
      </w:r>
      <w:bookmarkEnd w:id="196"/>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197" w:name="_Ref510714653"/>
      <w:bookmarkStart w:id="198"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197"/>
      <w:r w:rsidR="00FE4D1F">
        <w:t xml:space="preserve"> </w:t>
      </w:r>
      <w:r w:rsidR="001D3CEC" w:rsidRPr="001D3CEC">
        <w:t>– TÍTULO DO GRÁFICO</w:t>
      </w:r>
      <w:bookmarkEnd w:id="198"/>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7D353C">
        <w:t>.</w:t>
      </w:r>
    </w:p>
    <w:p w:rsidR="009A6DD7" w:rsidRDefault="00143DFC" w:rsidP="003B5626">
      <w:pPr>
        <w:pStyle w:val="Ttulo1"/>
      </w:pPr>
      <w:bookmarkStart w:id="199" w:name="_Toc266865635"/>
      <w:bookmarkStart w:id="200" w:name="_Toc459206334"/>
      <w:bookmarkStart w:id="201" w:name="_Toc459206362"/>
      <w:r>
        <w:br w:type="page"/>
      </w:r>
      <w:bookmarkStart w:id="202" w:name="_Toc510121877"/>
      <w:bookmarkStart w:id="203" w:name="_Toc510714409"/>
      <w:bookmarkStart w:id="204" w:name="_Toc19349727"/>
      <w:r w:rsidR="002775B7">
        <w:rPr>
          <w:caps w:val="0"/>
        </w:rPr>
        <w:lastRenderedPageBreak/>
        <w:t>CONSIDERAÇÕES FINAIS</w:t>
      </w:r>
      <w:bookmarkEnd w:id="175"/>
      <w:bookmarkEnd w:id="176"/>
      <w:bookmarkEnd w:id="177"/>
      <w:bookmarkEnd w:id="178"/>
      <w:bookmarkEnd w:id="179"/>
      <w:bookmarkEnd w:id="180"/>
      <w:bookmarkEnd w:id="181"/>
      <w:bookmarkEnd w:id="199"/>
      <w:bookmarkEnd w:id="200"/>
      <w:bookmarkEnd w:id="201"/>
      <w:bookmarkEnd w:id="202"/>
      <w:bookmarkEnd w:id="203"/>
      <w:bookmarkEnd w:id="204"/>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05" w:name="_Toc459206335"/>
      <w:bookmarkStart w:id="206" w:name="_Toc459206363"/>
      <w:bookmarkStart w:id="207" w:name="_Toc510121878"/>
      <w:bookmarkStart w:id="208" w:name="_Toc510714410"/>
      <w:bookmarkStart w:id="209" w:name="_Toc19349728"/>
      <w:r>
        <w:t>RECOMENDAÇÕES PARA TRABALHOS FUTUROS</w:t>
      </w:r>
      <w:bookmarkEnd w:id="205"/>
      <w:bookmarkEnd w:id="206"/>
      <w:bookmarkEnd w:id="207"/>
      <w:bookmarkEnd w:id="208"/>
      <w:bookmarkEnd w:id="209"/>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0" w:name="_Toc257728970"/>
      <w:bookmarkStart w:id="211" w:name="_Toc257729293"/>
      <w:bookmarkStart w:id="212" w:name="_Toc257729513"/>
      <w:bookmarkStart w:id="213" w:name="_Toc257814820"/>
      <w:bookmarkStart w:id="214" w:name="_Toc459206336"/>
      <w:bookmarkStart w:id="215" w:name="_Toc459206364"/>
      <w:bookmarkStart w:id="216" w:name="_Toc510714411"/>
      <w:bookmarkStart w:id="217" w:name="_Toc19349729"/>
      <w:r>
        <w:rPr>
          <w:caps w:val="0"/>
        </w:rPr>
        <w:lastRenderedPageBreak/>
        <w:t>REFERÊNCIAS</w:t>
      </w:r>
      <w:bookmarkEnd w:id="210"/>
      <w:bookmarkEnd w:id="211"/>
      <w:bookmarkEnd w:id="212"/>
      <w:bookmarkEnd w:id="213"/>
      <w:bookmarkEnd w:id="214"/>
      <w:bookmarkEnd w:id="215"/>
      <w:bookmarkEnd w:id="216"/>
      <w:bookmarkEnd w:id="217"/>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xml:space="preserve">. Caxias do Sul: </w:t>
      </w:r>
      <w:proofErr w:type="spellStart"/>
      <w:r>
        <w:t>Educs</w:t>
      </w:r>
      <w:proofErr w:type="spellEnd"/>
      <w:r>
        <w:t>,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r w:rsidR="00BB1A97">
        <w:rPr>
          <w:rFonts w:cs="Arial"/>
          <w:szCs w:val="24"/>
        </w:rPr>
        <w:t>.</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w:t>
      </w:r>
      <w:proofErr w:type="spellStart"/>
      <w:r w:rsidRPr="00FF6CE9">
        <w:rPr>
          <w:rFonts w:cs="Arial"/>
          <w:szCs w:val="24"/>
        </w:rPr>
        <w:t>noticias</w:t>
      </w:r>
      <w:proofErr w:type="spellEnd"/>
      <w:r w:rsidRPr="00FF6CE9">
        <w:rPr>
          <w:rFonts w:cs="Arial"/>
          <w:szCs w:val="24"/>
        </w:rPr>
        <w:t>/ver/</w:t>
      </w:r>
      <w:proofErr w:type="spellStart"/>
      <w:r w:rsidRPr="00FF6CE9">
        <w:rPr>
          <w:rFonts w:cs="Arial"/>
          <w:szCs w:val="24"/>
        </w:rPr>
        <w:t>pt</w:t>
      </w:r>
      <w:proofErr w:type="spellEnd"/>
      <w:r w:rsidRPr="00FF6CE9">
        <w:rPr>
          <w:rFonts w:cs="Arial"/>
          <w:szCs w:val="24"/>
        </w:rPr>
        <w: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r w:rsidR="00BB1A97">
        <w:rPr>
          <w:rFonts w:cs="Arial"/>
          <w:szCs w:val="24"/>
        </w:rPr>
        <w:t>.</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r w:rsidR="00BB1A97">
        <w:rPr>
          <w:rFonts w:cs="Arial"/>
          <w:szCs w:val="24"/>
        </w:rPr>
        <w:t>.</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LOBO, R. </w:t>
      </w:r>
      <w:r>
        <w:rPr>
          <w:rFonts w:cs="Arial"/>
          <w:b/>
          <w:szCs w:val="24"/>
        </w:rPr>
        <w:t>Cozinha a quatro mãos</w:t>
      </w:r>
      <w:r>
        <w:rPr>
          <w:rFonts w:cs="Arial"/>
          <w:szCs w:val="24"/>
        </w:rPr>
        <w:t>. 2018.</w:t>
      </w:r>
    </w:p>
    <w:p w:rsidR="00434586" w:rsidRDefault="00434586" w:rsidP="00BF4758">
      <w:pPr>
        <w:pStyle w:val="Texto"/>
        <w:ind w:firstLine="0"/>
        <w:jc w:val="left"/>
        <w:rPr>
          <w:rFonts w:cs="Arial"/>
          <w:szCs w:val="24"/>
        </w:rPr>
      </w:pPr>
    </w:p>
    <w:p w:rsidR="00434586" w:rsidRDefault="00434586" w:rsidP="00434586">
      <w:pPr>
        <w:pStyle w:val="Texto"/>
        <w:ind w:firstLine="0"/>
        <w:jc w:val="left"/>
      </w:pPr>
      <w:r>
        <w:t>GUEDES G.T.A</w:t>
      </w:r>
      <w:r w:rsidR="008B4417">
        <w:t>.</w:t>
      </w:r>
      <w:r>
        <w:t xml:space="preserve"> </w:t>
      </w:r>
      <w:r>
        <w:rPr>
          <w:b/>
        </w:rPr>
        <w:t>UML 2 – Uma Abordagem Prática</w:t>
      </w:r>
      <w:r w:rsidR="008B4417">
        <w:t>. São Paulo</w:t>
      </w:r>
      <w:r>
        <w:t xml:space="preserve">: </w:t>
      </w:r>
      <w:proofErr w:type="spellStart"/>
      <w:r>
        <w:t>Novatec</w:t>
      </w:r>
      <w:proofErr w:type="spellEnd"/>
      <w:r>
        <w:t xml:space="preserve"> Editora Ltda</w:t>
      </w:r>
      <w:r w:rsidR="008B4417">
        <w:t>. 3.</w:t>
      </w:r>
      <w:r>
        <w:t xml:space="preserve"> </w:t>
      </w:r>
      <w:r w:rsidR="008B4417">
        <w:t>e</w:t>
      </w:r>
      <w:r>
        <w:t>d., 2018.</w:t>
      </w:r>
    </w:p>
    <w:p w:rsidR="008B4417" w:rsidRDefault="008B4417" w:rsidP="00434586">
      <w:pPr>
        <w:pStyle w:val="Texto"/>
        <w:ind w:firstLine="0"/>
        <w:jc w:val="left"/>
      </w:pPr>
    </w:p>
    <w:p w:rsidR="008B4417" w:rsidRDefault="008B4417" w:rsidP="008B4417">
      <w:pPr>
        <w:pStyle w:val="Texto"/>
        <w:ind w:firstLine="0"/>
        <w:jc w:val="left"/>
      </w:pPr>
      <w:r>
        <w:t xml:space="preserve">SUTHERLAND J. </w:t>
      </w:r>
      <w:r>
        <w:rPr>
          <w:b/>
        </w:rPr>
        <w:t xml:space="preserve"> SCRUM – A Arte de Fazer o Dobro do Trabalho na Metade do Tempo</w:t>
      </w:r>
      <w:r>
        <w:t xml:space="preserve">. São Paulo: </w:t>
      </w:r>
      <w:proofErr w:type="spellStart"/>
      <w:r>
        <w:t>Leya</w:t>
      </w:r>
      <w:proofErr w:type="spellEnd"/>
      <w:r>
        <w:t>, 2014.</w:t>
      </w:r>
    </w:p>
    <w:p w:rsidR="00BB1A97" w:rsidRDefault="00BB1A97" w:rsidP="008B4417">
      <w:pPr>
        <w:pStyle w:val="Texto"/>
        <w:ind w:firstLine="0"/>
        <w:jc w:val="left"/>
      </w:pPr>
    </w:p>
    <w:p w:rsidR="00BB1A97" w:rsidRPr="006E5D96" w:rsidRDefault="00BB1A97" w:rsidP="00BB1A97">
      <w:pPr>
        <w:pStyle w:val="Texto"/>
        <w:ind w:firstLine="0"/>
        <w:rPr>
          <w:rFonts w:cs="Arial"/>
          <w:szCs w:val="24"/>
        </w:rPr>
      </w:pPr>
      <w:r>
        <w:rPr>
          <w:szCs w:val="24"/>
        </w:rPr>
        <w:t xml:space="preserve">BERTEIG, M. </w:t>
      </w:r>
      <w:r w:rsidRPr="00BB1A97">
        <w:rPr>
          <w:b/>
        </w:rPr>
        <w:t>USER STORIES AND STORY SPLITTING</w:t>
      </w:r>
      <w:r>
        <w:rPr>
          <w:b/>
        </w:rPr>
        <w:t xml:space="preserve">. </w:t>
      </w:r>
      <w:r>
        <w:rPr>
          <w:rFonts w:cs="Arial"/>
          <w:szCs w:val="24"/>
        </w:rPr>
        <w:t>Disponível em &lt;</w:t>
      </w:r>
      <w:r w:rsidRPr="006E5D96">
        <w:t xml:space="preserve"> </w:t>
      </w:r>
      <w:r w:rsidRPr="00BB1A97">
        <w:t>http://www.agileadvice.com/2014/03/06/referenceinformation/user-stories-and-story-splitting/</w:t>
      </w:r>
      <w:r>
        <w:rPr>
          <w:rFonts w:cs="Arial"/>
          <w:szCs w:val="24"/>
        </w:rPr>
        <w:t>&gt;. Acesso em: 12 set</w:t>
      </w:r>
      <w:r w:rsidRPr="00195003">
        <w:rPr>
          <w:rFonts w:cs="Arial"/>
          <w:szCs w:val="24"/>
        </w:rPr>
        <w:t>. 2019</w:t>
      </w:r>
    </w:p>
    <w:p w:rsidR="00BB1A97" w:rsidRPr="008B4417" w:rsidRDefault="00BB1A97" w:rsidP="008B4417">
      <w:pPr>
        <w:pStyle w:val="Texto"/>
        <w:ind w:firstLine="0"/>
        <w:jc w:val="left"/>
        <w:rPr>
          <w:b/>
        </w:rPr>
      </w:pPr>
    </w:p>
    <w:p w:rsidR="00024CF9" w:rsidRDefault="00024CF9" w:rsidP="00024CF9">
      <w:pPr>
        <w:pStyle w:val="Texto"/>
        <w:ind w:firstLine="0"/>
        <w:jc w:val="left"/>
      </w:pPr>
      <w:r>
        <w:t xml:space="preserve">ANDERSON D. J., CARMICHAEL A. </w:t>
      </w:r>
      <w:proofErr w:type="spellStart"/>
      <w:r>
        <w:rPr>
          <w:b/>
        </w:rPr>
        <w:t>Essential</w:t>
      </w:r>
      <w:proofErr w:type="spellEnd"/>
      <w:r>
        <w:rPr>
          <w:b/>
        </w:rPr>
        <w:t xml:space="preserve"> Kanban </w:t>
      </w:r>
      <w:proofErr w:type="spellStart"/>
      <w:r>
        <w:rPr>
          <w:b/>
        </w:rPr>
        <w:t>Condensed</w:t>
      </w:r>
      <w:proofErr w:type="spellEnd"/>
      <w:r w:rsidR="00C3438D">
        <w:t>. Seattle, WA</w:t>
      </w:r>
      <w:r>
        <w:t xml:space="preserve">: </w:t>
      </w:r>
      <w:proofErr w:type="spellStart"/>
      <w:r>
        <w:t>LeanKanban</w:t>
      </w:r>
      <w:proofErr w:type="spellEnd"/>
      <w:r w:rsidR="00C3438D">
        <w:t xml:space="preserve"> </w:t>
      </w:r>
      <w:proofErr w:type="spellStart"/>
      <w:r w:rsidR="00C3438D">
        <w:t>University</w:t>
      </w:r>
      <w:proofErr w:type="spellEnd"/>
      <w:r w:rsidR="00C3438D">
        <w:t xml:space="preserve"> Press</w:t>
      </w:r>
      <w:r>
        <w:t>, 2016.</w:t>
      </w:r>
    </w:p>
    <w:p w:rsidR="008B4417" w:rsidRDefault="008B4417" w:rsidP="00434586">
      <w:pPr>
        <w:pStyle w:val="Texto"/>
        <w:ind w:firstLine="0"/>
        <w:jc w:val="left"/>
      </w:pPr>
    </w:p>
    <w:p w:rsidR="00E23EEF" w:rsidRDefault="00E23EEF" w:rsidP="00E23EEF">
      <w:pPr>
        <w:pStyle w:val="Texto"/>
        <w:ind w:firstLine="0"/>
        <w:jc w:val="left"/>
        <w:rPr>
          <w:rFonts w:cs="Arial"/>
          <w:szCs w:val="24"/>
        </w:rPr>
      </w:pPr>
      <w:r>
        <w:rPr>
          <w:rFonts w:cs="Arial"/>
          <w:szCs w:val="24"/>
        </w:rPr>
        <w:t>DUTRA</w:t>
      </w:r>
      <w:r w:rsidRPr="00540F3F">
        <w:rPr>
          <w:rFonts w:cs="Arial"/>
          <w:szCs w:val="24"/>
        </w:rPr>
        <w:t xml:space="preserve">, </w:t>
      </w:r>
      <w:r>
        <w:rPr>
          <w:rFonts w:cs="Arial"/>
          <w:szCs w:val="24"/>
        </w:rPr>
        <w:t>C</w:t>
      </w:r>
      <w:r w:rsidRPr="00540F3F">
        <w:rPr>
          <w:rFonts w:cs="Arial"/>
          <w:szCs w:val="24"/>
        </w:rPr>
        <w:t xml:space="preserve">. </w:t>
      </w:r>
      <w:r w:rsidRPr="00E23EEF">
        <w:rPr>
          <w:rFonts w:cs="Arial"/>
          <w:b/>
          <w:szCs w:val="24"/>
        </w:rPr>
        <w:t>Otimize Processos com a Metodologia Kanban</w:t>
      </w:r>
      <w:r w:rsidRPr="00540F3F">
        <w:rPr>
          <w:rFonts w:cs="Arial"/>
          <w:szCs w:val="24"/>
        </w:rPr>
        <w:t>. Disponível em &lt;</w:t>
      </w:r>
      <w:r w:rsidRPr="001545D1">
        <w:t>https://www.siteware.com.br/metodologias/metodologia-kanban/</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001545D1">
        <w:rPr>
          <w:rFonts w:cs="Arial"/>
          <w:szCs w:val="24"/>
        </w:rPr>
        <w:t>15 set</w:t>
      </w:r>
      <w:r w:rsidRPr="00195003">
        <w:rPr>
          <w:rFonts w:cs="Arial"/>
          <w:szCs w:val="24"/>
        </w:rPr>
        <w:t>. 2019</w:t>
      </w:r>
      <w:r>
        <w:rPr>
          <w:rFonts w:cs="Arial"/>
          <w:szCs w:val="24"/>
        </w:rPr>
        <w:t>.</w:t>
      </w:r>
    </w:p>
    <w:p w:rsidR="00F90B86" w:rsidRDefault="00F90B86" w:rsidP="00E23EEF">
      <w:pPr>
        <w:pStyle w:val="Texto"/>
        <w:ind w:firstLine="0"/>
        <w:jc w:val="left"/>
        <w:rPr>
          <w:rFonts w:cs="Arial"/>
          <w:szCs w:val="24"/>
        </w:rPr>
      </w:pPr>
    </w:p>
    <w:p w:rsidR="00F90B86" w:rsidRPr="00BF4758" w:rsidRDefault="00F90B86" w:rsidP="00E23EEF">
      <w:pPr>
        <w:pStyle w:val="Texto"/>
        <w:ind w:firstLine="0"/>
        <w:jc w:val="left"/>
        <w:rPr>
          <w:rFonts w:cs="Arial"/>
          <w:szCs w:val="24"/>
        </w:rPr>
      </w:pPr>
      <w:r>
        <w:rPr>
          <w:rFonts w:cs="Arial"/>
          <w:szCs w:val="24"/>
        </w:rPr>
        <w:t xml:space="preserve">ANDROID DEVELOPER. </w:t>
      </w:r>
      <w:proofErr w:type="spellStart"/>
      <w:r>
        <w:rPr>
          <w:rFonts w:cs="Arial"/>
          <w:b/>
          <w:szCs w:val="24"/>
        </w:rPr>
        <w:t>HttpUrlConnection</w:t>
      </w:r>
      <w:proofErr w:type="spellEnd"/>
      <w:r w:rsidRPr="00540F3F">
        <w:rPr>
          <w:rFonts w:cs="Arial"/>
          <w:szCs w:val="24"/>
        </w:rPr>
        <w:t>. Disponível em &lt;</w:t>
      </w:r>
      <w:r w:rsidRPr="00F90B86">
        <w:t>https://developer.android.com/reference/java/net/HttpURLConnection</w:t>
      </w:r>
      <w:r w:rsidRPr="001545D1">
        <w:t>/</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Pr>
          <w:rFonts w:cs="Arial"/>
          <w:szCs w:val="24"/>
        </w:rPr>
        <w:t>17 set</w:t>
      </w:r>
      <w:r w:rsidRPr="00195003">
        <w:rPr>
          <w:rFonts w:cs="Arial"/>
          <w:szCs w:val="24"/>
        </w:rPr>
        <w:t>. 2019</w:t>
      </w:r>
      <w:r>
        <w:rPr>
          <w:rFonts w:cs="Arial"/>
          <w:szCs w:val="24"/>
        </w:rPr>
        <w:t>.</w:t>
      </w:r>
    </w:p>
    <w:p w:rsidR="00434586" w:rsidRDefault="00434586" w:rsidP="00BF4758">
      <w:pPr>
        <w:pStyle w:val="Texto"/>
        <w:ind w:firstLine="0"/>
        <w:jc w:val="left"/>
      </w:pP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18" w:name="_Toc342402300"/>
      <w:r>
        <w:br w:type="page"/>
      </w:r>
      <w:bookmarkStart w:id="219" w:name="_Toc257728971"/>
      <w:bookmarkStart w:id="220" w:name="_Toc257729294"/>
      <w:bookmarkStart w:id="221" w:name="_Toc257729514"/>
      <w:bookmarkStart w:id="222" w:name="_Ref257808121"/>
      <w:bookmarkStart w:id="223" w:name="_Toc257814821"/>
      <w:bookmarkStart w:id="224" w:name="_Toc459206338"/>
      <w:bookmarkStart w:id="225" w:name="_Toc459206366"/>
      <w:bookmarkStart w:id="226" w:name="_Toc510714412"/>
      <w:bookmarkStart w:id="227" w:name="_Toc19349730"/>
      <w:bookmarkEnd w:id="218"/>
      <w:r w:rsidR="00087AB2">
        <w:lastRenderedPageBreak/>
        <w:t xml:space="preserve">APÊNDICE </w:t>
      </w:r>
      <w:r w:rsidR="00C525FE">
        <w:t>A</w:t>
      </w:r>
      <w:r w:rsidR="007E2C84">
        <w:t xml:space="preserve"> </w:t>
      </w:r>
      <w:r w:rsidR="0032467C">
        <w:t>–</w:t>
      </w:r>
      <w:r w:rsidR="001E3DDF">
        <w:t xml:space="preserve"> </w:t>
      </w:r>
      <w:bookmarkEnd w:id="219"/>
      <w:bookmarkEnd w:id="220"/>
      <w:bookmarkEnd w:id="221"/>
      <w:bookmarkEnd w:id="222"/>
      <w:bookmarkEnd w:id="223"/>
      <w:bookmarkEnd w:id="224"/>
      <w:bookmarkEnd w:id="225"/>
      <w:bookmarkEnd w:id="226"/>
      <w:r w:rsidR="00C525FE">
        <w:rPr>
          <w:lang w:val="pt-BR"/>
        </w:rPr>
        <w:t>VISÃO INICIAL DO PROJETO</w:t>
      </w:r>
      <w:bookmarkEnd w:id="227"/>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bookmarkStart w:id="228" w:name="_Toc19349731"/>
      <w:r>
        <w:lastRenderedPageBreak/>
        <w:t xml:space="preserve">APÊNDICE B – </w:t>
      </w:r>
      <w:r>
        <w:rPr>
          <w:lang w:val="pt-BR"/>
        </w:rPr>
        <w:t>CASO DE USO NEGOCIAL</w:t>
      </w:r>
      <w:bookmarkEnd w:id="228"/>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123976">
      <w:pPr>
        <w:pStyle w:val="Texto"/>
      </w:pPr>
      <w:bookmarkStart w:id="229" w:name="_Toc257728972"/>
      <w:bookmarkStart w:id="230" w:name="_Toc257729295"/>
      <w:bookmarkStart w:id="231" w:name="_Toc257729515"/>
      <w:bookmarkStart w:id="232" w:name="_Toc257814822"/>
      <w:r w:rsidRPr="00FC5ECD">
        <w:rPr>
          <w:noProof/>
          <w:lang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 xml:space="preserve">FONTE: o </w:t>
      </w:r>
      <w:proofErr w:type="gramStart"/>
      <w:r>
        <w:t>autor(</w:t>
      </w:r>
      <w:proofErr w:type="gramEnd"/>
      <w:r>
        <w:t>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perfil, o usuário poderá acompanhar sua classificação, alterar 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bookmarkStart w:id="233" w:name="_Toc19349732"/>
      <w:r w:rsidRPr="007834ED">
        <w:rPr>
          <w:rFonts w:cs="Arial"/>
        </w:rPr>
        <w:t xml:space="preserve">APÊNDICE C – </w:t>
      </w:r>
      <w:r w:rsidR="00881CD2">
        <w:rPr>
          <w:rFonts w:cs="Arial"/>
          <w:lang w:val="pt-BR"/>
        </w:rPr>
        <w:t>G</w:t>
      </w:r>
      <w:r w:rsidRPr="007834ED">
        <w:rPr>
          <w:rFonts w:cs="Arial"/>
          <w:lang w:val="pt-BR"/>
        </w:rPr>
        <w:t>LOSSÁRIO</w:t>
      </w:r>
      <w:bookmarkEnd w:id="233"/>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bookmarkStart w:id="234" w:name="_Toc19349733"/>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bookmarkEnd w:id="234"/>
    </w:p>
    <w:p w:rsidR="00B702B3" w:rsidRDefault="00B702B3" w:rsidP="007834ED">
      <w:pPr>
        <w:jc w:val="both"/>
        <w:rPr>
          <w:rFonts w:cs="Arial"/>
        </w:rPr>
      </w:pPr>
      <w:bookmarkStart w:id="235"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 xml:space="preserve">Caso seja selecionado um prato para o qual não há ingredientes suficientes o sistema deve informar o usuário quais são os ingredientes faltantes. E caso o usuário informar que está de acordo, </w:t>
            </w:r>
            <w:r w:rsidRPr="006C6C5E">
              <w:rPr>
                <w:rFonts w:cs="Arial"/>
                <w:sz w:val="20"/>
                <w:szCs w:val="20"/>
              </w:rPr>
              <w:lastRenderedPageBreak/>
              <w:t>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proofErr w:type="spellStart"/>
            <w:r w:rsidRPr="006C6C5E">
              <w:rPr>
                <w:rFonts w:ascii="Arial" w:hAnsi="Arial" w:cs="Arial"/>
                <w:sz w:val="20"/>
                <w:szCs w:val="20"/>
              </w:rPr>
              <w:t>Souschef</w:t>
            </w:r>
            <w:proofErr w:type="spellEnd"/>
            <w:r w:rsidRPr="006C6C5E">
              <w:rPr>
                <w:rFonts w:ascii="Arial" w:hAnsi="Arial" w:cs="Arial"/>
                <w:sz w:val="20"/>
                <w:szCs w:val="20"/>
              </w:rPr>
              <w:t>: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AE02DC">
              <w:rPr>
                <w:rFonts w:cs="Arial"/>
                <w:sz w:val="20"/>
                <w:szCs w:val="20"/>
              </w:rPr>
              <w:t xml:space="preserve">Todas as buscar feitas por campos </w:t>
            </w:r>
            <w:proofErr w:type="spellStart"/>
            <w:r w:rsidRPr="00AE02DC">
              <w:rPr>
                <w:rFonts w:cs="Arial"/>
                <w:sz w:val="20"/>
                <w:szCs w:val="20"/>
              </w:rPr>
              <w:t>autocomplete</w:t>
            </w:r>
            <w:proofErr w:type="spellEnd"/>
            <w:r w:rsidRPr="00AE02DC">
              <w:rPr>
                <w:rFonts w:cs="Arial"/>
                <w:sz w:val="20"/>
                <w:szCs w:val="20"/>
              </w:rPr>
              <w:t xml:space="preserve"> devem ser feitas a p</w:t>
            </w:r>
            <w:r w:rsidR="00AE02DC" w:rsidRPr="00AE02DC">
              <w:rPr>
                <w:rFonts w:cs="Arial"/>
                <w:sz w:val="20"/>
                <w:szCs w:val="20"/>
              </w:rPr>
              <w:t>artir da captura de pelo menos 2</w:t>
            </w:r>
            <w:r w:rsidRPr="00AE02DC">
              <w:rPr>
                <w:rFonts w:cs="Arial"/>
                <w:sz w:val="20"/>
                <w:szCs w:val="20"/>
              </w:rPr>
              <w:t xml:space="preserve">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AE02DC" w:rsidP="00CA003C">
            <w:pPr>
              <w:ind w:firstLine="0"/>
              <w:rPr>
                <w:rFonts w:cs="Arial"/>
                <w:sz w:val="20"/>
                <w:szCs w:val="20"/>
              </w:rPr>
            </w:pPr>
            <w:r>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AE02DC" w:rsidP="00CA003C">
            <w:pPr>
              <w:ind w:firstLine="0"/>
              <w:rPr>
                <w:rFonts w:cs="Arial"/>
                <w:sz w:val="20"/>
                <w:szCs w:val="20"/>
              </w:rPr>
            </w:pPr>
            <w:r>
              <w:rPr>
                <w:rFonts w:cs="Arial"/>
                <w:sz w:val="20"/>
                <w:szCs w:val="20"/>
              </w:rPr>
              <w:t>R9</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35"/>
    <w:p w:rsidR="007834ED" w:rsidRDefault="007834ED" w:rsidP="007834ED">
      <w:pPr>
        <w:pStyle w:val="Texto"/>
        <w:ind w:firstLine="0"/>
      </w:pPr>
    </w:p>
    <w:p w:rsidR="00AF6482" w:rsidRPr="007834ED" w:rsidRDefault="00AF6482" w:rsidP="00AF6482">
      <w:pPr>
        <w:pStyle w:val="Ttulops-textual"/>
        <w:rPr>
          <w:rFonts w:cs="Arial"/>
          <w:lang w:val="pt-BR"/>
        </w:rPr>
      </w:pPr>
      <w:bookmarkStart w:id="236" w:name="_Toc19349734"/>
      <w:r>
        <w:rPr>
          <w:rFonts w:cs="Arial"/>
        </w:rPr>
        <w:t>APÊNDICE E</w:t>
      </w:r>
      <w:r w:rsidR="00EB785B">
        <w:rPr>
          <w:rFonts w:cs="Arial"/>
        </w:rPr>
        <w:t xml:space="preserve"> – PROT</w:t>
      </w:r>
      <w:r w:rsidR="00EB785B">
        <w:rPr>
          <w:rFonts w:cs="Arial"/>
          <w:lang w:val="pt-BR"/>
        </w:rPr>
        <w:t>ÓTIPO DE INTERFACES</w:t>
      </w:r>
      <w:bookmarkEnd w:id="236"/>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r w:rsidR="00B14FF5">
        <w:t xml:space="preserve"> (DV001)</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r w:rsidR="00B14FF5">
        <w:t xml:space="preserve"> (DV002)</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r w:rsidR="00B14FF5">
        <w:t xml:space="preserve"> (DV003)</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r w:rsidR="00B14FF5">
        <w:t xml:space="preserve"> (DV004)</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r w:rsidR="00B14FF5">
        <w:t xml:space="preserve"> (DV005)</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r w:rsidR="00B14FF5">
        <w:t xml:space="preserve"> (DV006)</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bookmarkStart w:id="237" w:name="_Toc19349735"/>
      <w:r>
        <w:rPr>
          <w:rFonts w:cs="Arial"/>
        </w:rPr>
        <w:t xml:space="preserve">APÊNDICE F – </w:t>
      </w:r>
      <w:r w:rsidR="00881CD2">
        <w:rPr>
          <w:rFonts w:cs="Arial"/>
          <w:lang w:val="pt-BR"/>
        </w:rPr>
        <w:t>DIAGRAMA DE CLASSE NEGOCIAL</w:t>
      </w:r>
      <w:bookmarkEnd w:id="237"/>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bookmarkStart w:id="238" w:name="_Toc19349736"/>
      <w:r>
        <w:rPr>
          <w:rFonts w:cs="Arial"/>
        </w:rPr>
        <w:t>APÊNDICE G</w:t>
      </w:r>
      <w:r w:rsidR="00FF3255">
        <w:rPr>
          <w:rFonts w:cs="Arial"/>
        </w:rPr>
        <w:t xml:space="preserve"> – </w:t>
      </w:r>
      <w:r w:rsidR="00881CD2">
        <w:rPr>
          <w:rFonts w:cs="Arial"/>
          <w:lang w:val="pt-BR"/>
        </w:rPr>
        <w:t>C</w:t>
      </w:r>
      <w:r w:rsidR="00FF3255">
        <w:rPr>
          <w:rFonts w:cs="Arial"/>
          <w:lang w:val="pt-BR"/>
        </w:rPr>
        <w:t>ASOS DE USO</w:t>
      </w:r>
      <w:bookmarkEnd w:id="238"/>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bookmarkStart w:id="239" w:name="_Toc19349737"/>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bookmarkEnd w:id="239"/>
    </w:p>
    <w:p w:rsidR="001E1CBA" w:rsidRPr="001E1CBA" w:rsidRDefault="001E1CBA" w:rsidP="008B5C98">
      <w:pPr>
        <w:pStyle w:val="Texto"/>
        <w:jc w:val="center"/>
      </w:pPr>
      <w:bookmarkStart w:id="240" w:name="_Toc2367020"/>
      <w:r w:rsidRPr="001E1CBA">
        <w:t>Especificação do caso de uso UC001 – Cadastrar usuário</w:t>
      </w:r>
      <w:bookmarkEnd w:id="240"/>
    </w:p>
    <w:p w:rsidR="001E1CBA" w:rsidRPr="001E1CBA" w:rsidRDefault="001E1CBA" w:rsidP="008B5C98">
      <w:pPr>
        <w:pStyle w:val="Texto"/>
        <w:ind w:firstLine="0"/>
      </w:pPr>
      <w:bookmarkStart w:id="241" w:name="_Toc2367021"/>
      <w:r w:rsidRPr="001E1CBA">
        <w:t>Descrição</w:t>
      </w:r>
      <w:bookmarkEnd w:id="241"/>
    </w:p>
    <w:p w:rsidR="001E1CBA" w:rsidRPr="001E1CBA" w:rsidRDefault="001E1CBA" w:rsidP="001E1CBA">
      <w:pPr>
        <w:pStyle w:val="Texto"/>
      </w:pPr>
      <w:r w:rsidRPr="001E1CBA">
        <w:t>Esse caso de uso descreve as telas de cadastro e login de usuário.</w:t>
      </w:r>
    </w:p>
    <w:p w:rsidR="001E1CBA" w:rsidRPr="001E1CBA" w:rsidRDefault="001E1CBA" w:rsidP="008B5C98">
      <w:pPr>
        <w:pStyle w:val="Texto"/>
        <w:ind w:firstLine="0"/>
      </w:pPr>
      <w:bookmarkStart w:id="242" w:name="_Toc2367022"/>
      <w:r w:rsidRPr="001E1CBA">
        <w:t>Data View</w:t>
      </w:r>
      <w:bookmarkEnd w:id="242"/>
    </w:p>
    <w:p w:rsidR="001E1CBA" w:rsidRPr="001E1CBA" w:rsidRDefault="001E1CBA" w:rsidP="001E1CBA">
      <w:pPr>
        <w:pStyle w:val="Texto"/>
      </w:pPr>
      <w:r w:rsidRPr="001E1CBA">
        <w:t>DV001 – Login</w:t>
      </w:r>
    </w:p>
    <w:p w:rsidR="001E1CBA" w:rsidRPr="001E1CBA" w:rsidRDefault="001E1CBA" w:rsidP="001E1CBA">
      <w:pPr>
        <w:pStyle w:val="Texto"/>
      </w:pPr>
      <w:r w:rsidRPr="001E1CBA">
        <w:t>DV002 – Cadastro de usuário</w:t>
      </w:r>
    </w:p>
    <w:p w:rsidR="001E1CBA" w:rsidRPr="001E1CBA" w:rsidRDefault="001E1CBA" w:rsidP="008B5C98">
      <w:pPr>
        <w:pStyle w:val="Texto"/>
        <w:ind w:firstLine="0"/>
      </w:pPr>
      <w:bookmarkStart w:id="243" w:name="_Toc2367023"/>
      <w:r w:rsidRPr="001E1CBA">
        <w:t>Pré-condições</w:t>
      </w:r>
      <w:bookmarkEnd w:id="243"/>
    </w:p>
    <w:p w:rsidR="001E1CBA" w:rsidRPr="001E1CBA" w:rsidRDefault="001E1CBA" w:rsidP="001E1CBA">
      <w:pPr>
        <w:pStyle w:val="Texto"/>
        <w:rPr>
          <w:b/>
        </w:rPr>
      </w:pPr>
      <w:r w:rsidRPr="001E1CBA">
        <w:t>Não há.</w:t>
      </w:r>
    </w:p>
    <w:p w:rsidR="001E1CBA" w:rsidRPr="001E1CBA" w:rsidRDefault="001E1CBA" w:rsidP="008B5C98">
      <w:pPr>
        <w:pStyle w:val="Texto"/>
        <w:ind w:firstLine="0"/>
      </w:pPr>
      <w:bookmarkStart w:id="244" w:name="_Toc2367024"/>
      <w:r w:rsidRPr="001E1CBA">
        <w:t>Pós-condições</w:t>
      </w:r>
      <w:bookmarkEnd w:id="244"/>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0"/>
        </w:numPr>
      </w:pPr>
      <w:r w:rsidRPr="001E1CBA">
        <w:t>Ter salvo os dados do usuário.</w:t>
      </w:r>
    </w:p>
    <w:p w:rsidR="001E1CBA" w:rsidRPr="001E1CBA" w:rsidRDefault="001E1CBA" w:rsidP="00217EA2">
      <w:pPr>
        <w:pStyle w:val="Texto"/>
        <w:numPr>
          <w:ilvl w:val="0"/>
          <w:numId w:val="10"/>
        </w:numPr>
      </w:pPr>
      <w:r w:rsidRPr="001E1CBA">
        <w:t>Ter efetuado o login do usuário.</w:t>
      </w:r>
    </w:p>
    <w:p w:rsidR="001E1CBA" w:rsidRPr="001E1CBA" w:rsidRDefault="001E1CBA" w:rsidP="008B5C98">
      <w:pPr>
        <w:pStyle w:val="Texto"/>
        <w:ind w:firstLine="0"/>
      </w:pPr>
      <w:bookmarkStart w:id="245" w:name="_Toc2367025"/>
      <w:r w:rsidRPr="001E1CBA">
        <w:lastRenderedPageBreak/>
        <w:t>Ator primário</w:t>
      </w:r>
      <w:bookmarkEnd w:id="245"/>
    </w:p>
    <w:p w:rsidR="001E1CBA" w:rsidRPr="001E1CBA" w:rsidRDefault="001E1CBA" w:rsidP="001E1CBA">
      <w:pPr>
        <w:pStyle w:val="Texto"/>
      </w:pPr>
      <w:r w:rsidRPr="001E1CBA">
        <w:t>Usuário.</w:t>
      </w:r>
    </w:p>
    <w:p w:rsidR="001E1CBA" w:rsidRPr="001E1CBA" w:rsidRDefault="001E1CBA" w:rsidP="008B5C98">
      <w:pPr>
        <w:pStyle w:val="Texto"/>
        <w:ind w:firstLine="0"/>
      </w:pPr>
      <w:bookmarkStart w:id="246" w:name="_Toc2367026"/>
      <w:r w:rsidRPr="001E1CBA">
        <w:t>Fluxo de eventos principal</w:t>
      </w:r>
      <w:bookmarkEnd w:id="246"/>
    </w:p>
    <w:p w:rsidR="008B5C98" w:rsidRDefault="001E1CBA" w:rsidP="00217EA2">
      <w:pPr>
        <w:pStyle w:val="Texto"/>
        <w:numPr>
          <w:ilvl w:val="0"/>
          <w:numId w:val="11"/>
        </w:numPr>
      </w:pPr>
      <w:r w:rsidRPr="001E1CBA">
        <w:t>O sistema exibe a tela (DV001).</w:t>
      </w:r>
    </w:p>
    <w:p w:rsidR="008B5C98" w:rsidRDefault="001E1CBA" w:rsidP="00217EA2">
      <w:pPr>
        <w:pStyle w:val="Texto"/>
        <w:numPr>
          <w:ilvl w:val="0"/>
          <w:numId w:val="11"/>
        </w:numPr>
      </w:pPr>
      <w:r w:rsidRPr="001E1CBA">
        <w:t>O usuário pressiona o botão CADASTRAR (A1).</w:t>
      </w:r>
    </w:p>
    <w:p w:rsidR="008B5C98" w:rsidRDefault="001E1CBA" w:rsidP="00217EA2">
      <w:pPr>
        <w:pStyle w:val="Texto"/>
        <w:numPr>
          <w:ilvl w:val="0"/>
          <w:numId w:val="11"/>
        </w:numPr>
      </w:pPr>
      <w:r w:rsidRPr="001E1CBA">
        <w:t>O sistema exibe a tela (DV002).</w:t>
      </w:r>
    </w:p>
    <w:p w:rsidR="008B5C98" w:rsidRDefault="001E1CBA" w:rsidP="00217EA2">
      <w:pPr>
        <w:pStyle w:val="Texto"/>
        <w:numPr>
          <w:ilvl w:val="0"/>
          <w:numId w:val="11"/>
        </w:numPr>
      </w:pPr>
      <w:r w:rsidRPr="001E1CBA">
        <w:t xml:space="preserve">O usuário preenche </w:t>
      </w:r>
      <w:r w:rsidR="008B5C98">
        <w:t>os campos</w:t>
      </w:r>
      <w:r w:rsidRPr="001E1CBA">
        <w:t>.</w:t>
      </w:r>
    </w:p>
    <w:p w:rsidR="008B5C98" w:rsidRDefault="001E1CBA" w:rsidP="00217EA2">
      <w:pPr>
        <w:pStyle w:val="Texto"/>
        <w:numPr>
          <w:ilvl w:val="0"/>
          <w:numId w:val="11"/>
        </w:numPr>
      </w:pPr>
      <w:r w:rsidRPr="001E1CBA">
        <w:t>O sistema verifica os dados informados pelo usuário.</w:t>
      </w:r>
    </w:p>
    <w:p w:rsidR="008B5C98" w:rsidRDefault="001E1CBA" w:rsidP="00217EA2">
      <w:pPr>
        <w:pStyle w:val="Texto"/>
        <w:numPr>
          <w:ilvl w:val="0"/>
          <w:numId w:val="11"/>
        </w:numPr>
      </w:pPr>
      <w:r w:rsidRPr="001E1CBA">
        <w:t>O sistema realiza o cadastro dos dados na base (E2) (E3) (E4) (R11).</w:t>
      </w:r>
    </w:p>
    <w:p w:rsidR="008B5C98" w:rsidRDefault="001E1CBA" w:rsidP="00217EA2">
      <w:pPr>
        <w:pStyle w:val="Texto"/>
        <w:numPr>
          <w:ilvl w:val="0"/>
          <w:numId w:val="11"/>
        </w:numPr>
      </w:pPr>
      <w:r w:rsidRPr="001E1CBA">
        <w:t>O sistema realiza o login do usuário.</w:t>
      </w:r>
    </w:p>
    <w:p w:rsidR="001E1CBA" w:rsidRDefault="001E1CBA" w:rsidP="00217EA2">
      <w:pPr>
        <w:pStyle w:val="Texto"/>
        <w:numPr>
          <w:ilvl w:val="0"/>
          <w:numId w:val="11"/>
        </w:numPr>
      </w:pPr>
      <w:r w:rsidRPr="001E1CBA">
        <w:t>O sistema chama UC004.</w:t>
      </w:r>
    </w:p>
    <w:p w:rsidR="008B5C98" w:rsidRPr="001E1CBA" w:rsidRDefault="008B5C98" w:rsidP="00217EA2">
      <w:pPr>
        <w:pStyle w:val="Texto"/>
        <w:numPr>
          <w:ilvl w:val="0"/>
          <w:numId w:val="11"/>
        </w:numPr>
      </w:pPr>
      <w:r w:rsidRPr="001E1CBA">
        <w:t>O caso de uso é encerrado.</w:t>
      </w:r>
    </w:p>
    <w:p w:rsidR="001E1CBA" w:rsidRPr="001E1CBA" w:rsidRDefault="001E1CBA" w:rsidP="008B5C98">
      <w:pPr>
        <w:pStyle w:val="Texto"/>
        <w:ind w:firstLine="0"/>
      </w:pPr>
      <w:bookmarkStart w:id="247" w:name="_Toc2367027"/>
      <w:r w:rsidRPr="001E1CBA">
        <w:t>Fluxos alternativos</w:t>
      </w:r>
      <w:bookmarkEnd w:id="247"/>
    </w:p>
    <w:p w:rsidR="001E1CBA" w:rsidRPr="001E1CBA" w:rsidRDefault="001E1CBA" w:rsidP="008B5C98">
      <w:pPr>
        <w:pStyle w:val="Texto"/>
        <w:ind w:firstLine="0"/>
      </w:pPr>
      <w:r w:rsidRPr="001E1CBA">
        <w:t>A1. O usuário pressiona o botão LOGIN</w:t>
      </w:r>
    </w:p>
    <w:p w:rsidR="008B5C98" w:rsidRDefault="001E1CBA" w:rsidP="00217EA2">
      <w:pPr>
        <w:pStyle w:val="Texto"/>
        <w:numPr>
          <w:ilvl w:val="0"/>
          <w:numId w:val="12"/>
        </w:numPr>
      </w:pPr>
      <w:r w:rsidRPr="001E1CBA">
        <w:t>O usuário preenche o</w:t>
      </w:r>
      <w:r w:rsidR="008B5C98">
        <w:t>s</w:t>
      </w:r>
      <w:r w:rsidRPr="001E1CBA">
        <w:t xml:space="preserve"> campo</w:t>
      </w:r>
      <w:r w:rsidR="008B5C98">
        <w:t>s</w:t>
      </w:r>
    </w:p>
    <w:p w:rsidR="008B5C98" w:rsidRDefault="001E1CBA" w:rsidP="00217EA2">
      <w:pPr>
        <w:pStyle w:val="Texto"/>
        <w:numPr>
          <w:ilvl w:val="0"/>
          <w:numId w:val="12"/>
        </w:numPr>
      </w:pPr>
      <w:r w:rsidRPr="001E1CBA">
        <w:t>O usuário pressiona o botão ENTRAR.</w:t>
      </w:r>
    </w:p>
    <w:p w:rsidR="008B5C98" w:rsidRDefault="001E1CBA" w:rsidP="00217EA2">
      <w:pPr>
        <w:pStyle w:val="Texto"/>
        <w:numPr>
          <w:ilvl w:val="0"/>
          <w:numId w:val="12"/>
        </w:numPr>
      </w:pPr>
      <w:r w:rsidRPr="001E1CBA">
        <w:t>O sistema verifica os dados preenchidos.</w:t>
      </w:r>
    </w:p>
    <w:p w:rsidR="008B5C98" w:rsidRDefault="001E1CBA" w:rsidP="00217EA2">
      <w:pPr>
        <w:pStyle w:val="Texto"/>
        <w:numPr>
          <w:ilvl w:val="0"/>
          <w:numId w:val="12"/>
        </w:numPr>
      </w:pPr>
      <w:r w:rsidRPr="001E1CBA">
        <w:t>O sistema realiza o login do usuário (E1) (E5).</w:t>
      </w:r>
    </w:p>
    <w:p w:rsidR="008B5C98" w:rsidRDefault="001E1CBA" w:rsidP="00217EA2">
      <w:pPr>
        <w:pStyle w:val="Texto"/>
        <w:numPr>
          <w:ilvl w:val="0"/>
          <w:numId w:val="12"/>
        </w:numPr>
      </w:pPr>
      <w:r w:rsidRPr="001E1CBA">
        <w:t>O sistema chama o UC004.</w:t>
      </w:r>
    </w:p>
    <w:p w:rsidR="001E1CBA" w:rsidRPr="001E1CBA" w:rsidRDefault="001E1CBA" w:rsidP="00217EA2">
      <w:pPr>
        <w:pStyle w:val="Texto"/>
        <w:numPr>
          <w:ilvl w:val="0"/>
          <w:numId w:val="12"/>
        </w:numPr>
      </w:pPr>
      <w:r w:rsidRPr="001E1CBA">
        <w:t>O caso de uso é encerrado.</w:t>
      </w:r>
    </w:p>
    <w:p w:rsidR="001E1CBA" w:rsidRPr="001E1CBA" w:rsidRDefault="001E1CBA" w:rsidP="008B5C98">
      <w:pPr>
        <w:pStyle w:val="Texto"/>
        <w:ind w:firstLine="0"/>
      </w:pPr>
      <w:bookmarkStart w:id="248" w:name="_Toc2367028"/>
      <w:r w:rsidRPr="001E1CBA">
        <w:t>Fluxos de exceção</w:t>
      </w:r>
      <w:bookmarkEnd w:id="248"/>
    </w:p>
    <w:p w:rsidR="001E1CBA" w:rsidRPr="001E1CBA" w:rsidRDefault="001E1CBA" w:rsidP="008B5C98">
      <w:pPr>
        <w:pStyle w:val="Texto"/>
        <w:ind w:firstLine="0"/>
      </w:pPr>
      <w:r w:rsidRPr="001E1CBA">
        <w:t>E1. Os dados informados pelo usuário não conferem com os existentes na base de dados</w:t>
      </w:r>
    </w:p>
    <w:p w:rsidR="008B5C98" w:rsidRDefault="001E1CBA" w:rsidP="00217EA2">
      <w:pPr>
        <w:pStyle w:val="Texto"/>
        <w:numPr>
          <w:ilvl w:val="0"/>
          <w:numId w:val="13"/>
        </w:numPr>
      </w:pPr>
      <w:r w:rsidRPr="001E1CBA">
        <w:t>O sistema exibe a mensagem “USUÁRIO OU SENHA INVÁLIDO”.</w:t>
      </w:r>
    </w:p>
    <w:p w:rsidR="001E1CBA" w:rsidRPr="001E1CBA" w:rsidRDefault="001E1CBA" w:rsidP="00217EA2">
      <w:pPr>
        <w:pStyle w:val="Texto"/>
        <w:numPr>
          <w:ilvl w:val="0"/>
          <w:numId w:val="13"/>
        </w:numPr>
      </w:pPr>
      <w:r w:rsidRPr="001E1CBA">
        <w:t>O caso de uso é encerrado.</w:t>
      </w:r>
    </w:p>
    <w:p w:rsidR="001E1CBA" w:rsidRPr="001E1CBA" w:rsidRDefault="001E1CBA" w:rsidP="008B5C98">
      <w:pPr>
        <w:pStyle w:val="Texto"/>
        <w:ind w:firstLine="0"/>
      </w:pPr>
      <w:r w:rsidRPr="001E1CBA">
        <w:t>E2. O nome de usuário já existe na base de dados</w:t>
      </w:r>
    </w:p>
    <w:p w:rsidR="00AE02DC" w:rsidRDefault="001E1CBA" w:rsidP="00217EA2">
      <w:pPr>
        <w:pStyle w:val="Texto"/>
        <w:numPr>
          <w:ilvl w:val="0"/>
          <w:numId w:val="14"/>
        </w:numPr>
      </w:pPr>
      <w:r w:rsidRPr="001E1CBA">
        <w:t>O sistema exibe a mensagem “</w:t>
      </w:r>
      <w:r w:rsidR="00AE02DC">
        <w:t>O NOME INFORMADO</w:t>
      </w:r>
      <w:r w:rsidRPr="001E1CBA">
        <w:t xml:space="preserve"> JÁ </w:t>
      </w:r>
      <w:r w:rsidR="00AE02DC">
        <w:t>EXISTE. POR FAVOR, TENTE COM OUTRO NOME</w:t>
      </w:r>
      <w:r w:rsidRPr="001E1CBA">
        <w:t>”.</w:t>
      </w:r>
    </w:p>
    <w:p w:rsidR="001E1CBA" w:rsidRPr="001E1CBA" w:rsidRDefault="001E1CBA" w:rsidP="00217EA2">
      <w:pPr>
        <w:pStyle w:val="Texto"/>
        <w:numPr>
          <w:ilvl w:val="0"/>
          <w:numId w:val="14"/>
        </w:numPr>
      </w:pPr>
      <w:r w:rsidRPr="001E1CBA">
        <w:t>O caso de uso é encerrado.</w:t>
      </w:r>
    </w:p>
    <w:p w:rsidR="001E1CBA" w:rsidRPr="001E1CBA" w:rsidRDefault="001E1CBA" w:rsidP="00AE02DC">
      <w:pPr>
        <w:pStyle w:val="Texto"/>
        <w:ind w:firstLine="0"/>
      </w:pPr>
      <w:r w:rsidRPr="001E1CBA">
        <w:t>E3. Os campos de e-mail não conferem</w:t>
      </w:r>
    </w:p>
    <w:p w:rsidR="00AE02DC" w:rsidRDefault="001E1CBA" w:rsidP="00217EA2">
      <w:pPr>
        <w:pStyle w:val="Texto"/>
        <w:numPr>
          <w:ilvl w:val="0"/>
          <w:numId w:val="15"/>
        </w:numPr>
      </w:pPr>
      <w:r w:rsidRPr="001E1CBA">
        <w:t xml:space="preserve">O sistema exibe a mensagem “OS </w:t>
      </w:r>
      <w:r w:rsidR="00AE02DC">
        <w:t xml:space="preserve">CAMPOS DE </w:t>
      </w:r>
      <w:r w:rsidRPr="001E1CBA">
        <w:t xml:space="preserve">E-MAILS </w:t>
      </w:r>
      <w:r w:rsidR="00AE02DC">
        <w:t>NÃO ESTÃO IGUAIS</w:t>
      </w:r>
      <w:r w:rsidRPr="001E1CBA">
        <w:t>”.</w:t>
      </w:r>
    </w:p>
    <w:p w:rsidR="001E1CBA" w:rsidRPr="001E1CBA" w:rsidRDefault="001E1CBA" w:rsidP="00217EA2">
      <w:pPr>
        <w:pStyle w:val="Texto"/>
        <w:numPr>
          <w:ilvl w:val="0"/>
          <w:numId w:val="15"/>
        </w:numPr>
      </w:pPr>
      <w:r w:rsidRPr="001E1CBA">
        <w:t>O caso de uso é encerrado.</w:t>
      </w:r>
    </w:p>
    <w:p w:rsidR="001E1CBA" w:rsidRPr="001E1CBA" w:rsidRDefault="001E1CBA" w:rsidP="00AE02DC">
      <w:pPr>
        <w:pStyle w:val="Texto"/>
        <w:ind w:firstLine="0"/>
      </w:pPr>
      <w:r w:rsidRPr="001E1CBA">
        <w:lastRenderedPageBreak/>
        <w:t>E4. Os campos de senha não conferem</w:t>
      </w:r>
    </w:p>
    <w:p w:rsidR="00AE02DC" w:rsidRDefault="00AE02DC" w:rsidP="00217EA2">
      <w:pPr>
        <w:pStyle w:val="Texto"/>
        <w:numPr>
          <w:ilvl w:val="0"/>
          <w:numId w:val="16"/>
        </w:numPr>
      </w:pPr>
      <w:r>
        <w:t>O sistema exibe a mensagem “OS CAMPOS DE</w:t>
      </w:r>
      <w:r w:rsidR="001E1CBA" w:rsidRPr="001E1CBA">
        <w:t xml:space="preserve"> SENHAS </w:t>
      </w:r>
      <w:r>
        <w:t>NÃO ESTÃO IGUAIS</w:t>
      </w:r>
      <w:r w:rsidR="001E1CBA" w:rsidRPr="001E1CBA">
        <w:t>”.</w:t>
      </w:r>
    </w:p>
    <w:p w:rsidR="001E1CBA" w:rsidRPr="001E1CBA" w:rsidRDefault="001E1CBA" w:rsidP="00217EA2">
      <w:pPr>
        <w:pStyle w:val="Texto"/>
        <w:numPr>
          <w:ilvl w:val="0"/>
          <w:numId w:val="16"/>
        </w:numPr>
      </w:pPr>
      <w:r w:rsidRPr="001E1CBA">
        <w:t>O caso de uso é encerrado.</w:t>
      </w:r>
    </w:p>
    <w:p w:rsidR="001E1CBA" w:rsidRPr="001E1CBA" w:rsidRDefault="001E1CBA" w:rsidP="00AE02DC">
      <w:pPr>
        <w:pStyle w:val="Texto"/>
        <w:ind w:firstLine="0"/>
      </w:pPr>
      <w:r w:rsidRPr="001E1CBA">
        <w:t>E5. Um ou mais campos não foram preenchidos</w:t>
      </w:r>
    </w:p>
    <w:p w:rsidR="00AE02DC" w:rsidRDefault="001E1CBA" w:rsidP="00217EA2">
      <w:pPr>
        <w:pStyle w:val="Texto"/>
        <w:numPr>
          <w:ilvl w:val="0"/>
          <w:numId w:val="17"/>
        </w:numPr>
      </w:pPr>
      <w:r w:rsidRPr="001E1CBA">
        <w:t>O sistema exibe a mensagem “TODOS OS CAMPOS DEVEM SER PREENCHIDOS”.</w:t>
      </w:r>
    </w:p>
    <w:p w:rsidR="001E1CBA" w:rsidRPr="001E1CBA" w:rsidRDefault="001E1CBA" w:rsidP="00217EA2">
      <w:pPr>
        <w:pStyle w:val="Texto"/>
        <w:numPr>
          <w:ilvl w:val="0"/>
          <w:numId w:val="17"/>
        </w:numPr>
      </w:pPr>
      <w:r w:rsidRPr="001E1CBA">
        <w:t>O caso de uso é encerrado.</w:t>
      </w:r>
    </w:p>
    <w:p w:rsidR="00AE02DC" w:rsidRDefault="00AE02DC" w:rsidP="001E1CBA">
      <w:pPr>
        <w:pStyle w:val="Texto"/>
      </w:pPr>
      <w:bookmarkStart w:id="249" w:name="_Toc2367029"/>
    </w:p>
    <w:p w:rsidR="001E1CBA" w:rsidRPr="001E1CBA" w:rsidRDefault="001E1CBA" w:rsidP="00AE02DC">
      <w:pPr>
        <w:pStyle w:val="Texto"/>
        <w:jc w:val="center"/>
      </w:pPr>
      <w:r w:rsidRPr="001E1CBA">
        <w:t>Especificação do caso de uso UC002 – Cadastrar ingredientes</w:t>
      </w:r>
      <w:bookmarkEnd w:id="249"/>
    </w:p>
    <w:p w:rsidR="001E1CBA" w:rsidRPr="001E1CBA" w:rsidRDefault="001E1CBA" w:rsidP="00AE02DC">
      <w:pPr>
        <w:pStyle w:val="Texto"/>
        <w:ind w:firstLine="0"/>
      </w:pPr>
      <w:bookmarkStart w:id="250" w:name="_Toc2367030"/>
      <w:r w:rsidRPr="001E1CBA">
        <w:t>Descrição</w:t>
      </w:r>
      <w:bookmarkEnd w:id="250"/>
    </w:p>
    <w:p w:rsidR="001E1CBA" w:rsidRPr="001E1CBA" w:rsidRDefault="001E1CBA" w:rsidP="001E1CBA">
      <w:pPr>
        <w:pStyle w:val="Texto"/>
      </w:pPr>
      <w:r w:rsidRPr="001E1CBA">
        <w:t>Esse caso de uso descreve a tela de cadastro de ingredientes.</w:t>
      </w:r>
    </w:p>
    <w:p w:rsidR="001E1CBA" w:rsidRPr="001E1CBA" w:rsidRDefault="001E1CBA" w:rsidP="00AE02DC">
      <w:pPr>
        <w:pStyle w:val="Texto"/>
        <w:ind w:firstLine="0"/>
      </w:pPr>
      <w:bookmarkStart w:id="251" w:name="_Toc2367031"/>
      <w:r w:rsidRPr="001E1CBA">
        <w:t>Data View</w:t>
      </w:r>
      <w:bookmarkEnd w:id="251"/>
    </w:p>
    <w:p w:rsidR="001E1CBA" w:rsidRPr="001E1CBA" w:rsidRDefault="001E1CBA" w:rsidP="001E1CBA">
      <w:pPr>
        <w:pStyle w:val="Texto"/>
      </w:pPr>
      <w:r w:rsidRPr="001E1CBA">
        <w:t>DV003 – Cadastro de ingredientes</w:t>
      </w:r>
    </w:p>
    <w:p w:rsidR="001E1CBA" w:rsidRPr="001E1CBA" w:rsidRDefault="001E1CBA" w:rsidP="001E1CBA">
      <w:pPr>
        <w:pStyle w:val="Texto"/>
      </w:pPr>
      <w:r w:rsidRPr="001E1CBA">
        <w:t>DV004 – Lista de ingredientes</w:t>
      </w:r>
    </w:p>
    <w:p w:rsidR="001E1CBA" w:rsidRPr="001E1CBA" w:rsidRDefault="001E1CBA" w:rsidP="001E1CBA">
      <w:pPr>
        <w:pStyle w:val="Texto"/>
      </w:pPr>
      <w:r w:rsidRPr="001E1CBA">
        <w:t>DV005 – Mensagem de exclusão</w:t>
      </w:r>
    </w:p>
    <w:p w:rsidR="001E1CBA" w:rsidRPr="001E1CBA" w:rsidRDefault="001E1CBA" w:rsidP="00AE02DC">
      <w:pPr>
        <w:pStyle w:val="Texto"/>
        <w:ind w:firstLine="0"/>
      </w:pPr>
      <w:bookmarkStart w:id="252" w:name="_Toc2367032"/>
      <w:r w:rsidRPr="001E1CBA">
        <w:t>Pré-condições</w:t>
      </w:r>
      <w:bookmarkEnd w:id="252"/>
    </w:p>
    <w:p w:rsidR="001E1CBA" w:rsidRPr="001E1CBA" w:rsidRDefault="001E1CBA" w:rsidP="001E1CBA">
      <w:pPr>
        <w:pStyle w:val="Texto"/>
        <w:rPr>
          <w:b/>
        </w:rPr>
      </w:pPr>
      <w:r w:rsidRPr="001E1CBA">
        <w:t>O usuário deve ter realizado o login.</w:t>
      </w:r>
    </w:p>
    <w:p w:rsidR="001E1CBA" w:rsidRPr="001E1CBA" w:rsidRDefault="001E1CBA" w:rsidP="00AE02DC">
      <w:pPr>
        <w:pStyle w:val="Texto"/>
        <w:ind w:firstLine="0"/>
      </w:pPr>
      <w:bookmarkStart w:id="253" w:name="_Toc2367033"/>
      <w:r w:rsidRPr="001E1CBA">
        <w:t>Pós-condições</w:t>
      </w:r>
      <w:bookmarkEnd w:id="253"/>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8"/>
        </w:numPr>
      </w:pPr>
      <w:r w:rsidRPr="001E1CBA">
        <w:t>Ter salvo a lista de ingredientes do usuário.</w:t>
      </w:r>
    </w:p>
    <w:p w:rsidR="001E1CBA" w:rsidRPr="001E1CBA" w:rsidRDefault="001E1CBA" w:rsidP="00AE02DC">
      <w:pPr>
        <w:pStyle w:val="Texto"/>
        <w:ind w:firstLine="0"/>
      </w:pPr>
      <w:bookmarkStart w:id="254" w:name="_Toc2367034"/>
      <w:r w:rsidRPr="001E1CBA">
        <w:t>Ator primário</w:t>
      </w:r>
      <w:bookmarkEnd w:id="254"/>
    </w:p>
    <w:p w:rsidR="001E1CBA" w:rsidRPr="001E1CBA" w:rsidRDefault="001E1CBA" w:rsidP="001E1CBA">
      <w:pPr>
        <w:pStyle w:val="Texto"/>
      </w:pPr>
      <w:r w:rsidRPr="001E1CBA">
        <w:t>Usuário.</w:t>
      </w:r>
    </w:p>
    <w:p w:rsidR="001E1CBA" w:rsidRPr="001E1CBA" w:rsidRDefault="001E1CBA" w:rsidP="00AE02DC">
      <w:pPr>
        <w:pStyle w:val="Texto"/>
        <w:ind w:firstLine="0"/>
        <w:rPr>
          <w:rFonts w:eastAsiaTheme="minorHAnsi"/>
        </w:rPr>
      </w:pPr>
      <w:bookmarkStart w:id="255" w:name="_Toc2367035"/>
      <w:r w:rsidRPr="001E1CBA">
        <w:t>Fluxo de eventos principal</w:t>
      </w:r>
      <w:bookmarkEnd w:id="255"/>
    </w:p>
    <w:p w:rsidR="00AE02DC" w:rsidRDefault="001E1CBA" w:rsidP="00217EA2">
      <w:pPr>
        <w:pStyle w:val="Texto"/>
        <w:numPr>
          <w:ilvl w:val="0"/>
          <w:numId w:val="19"/>
        </w:numPr>
      </w:pPr>
      <w:r w:rsidRPr="001E1CBA">
        <w:t>O sistema busca a lista de ingredientes salvos.</w:t>
      </w:r>
    </w:p>
    <w:p w:rsidR="00AE02DC" w:rsidRDefault="001E1CBA" w:rsidP="00217EA2">
      <w:pPr>
        <w:pStyle w:val="Texto"/>
        <w:numPr>
          <w:ilvl w:val="0"/>
          <w:numId w:val="19"/>
        </w:numPr>
      </w:pPr>
      <w:r w:rsidRPr="001E1CBA">
        <w:t>O sistema exibe a tela (DV004).</w:t>
      </w:r>
    </w:p>
    <w:p w:rsidR="00AE02DC" w:rsidRDefault="001E1CBA" w:rsidP="00217EA2">
      <w:pPr>
        <w:pStyle w:val="Texto"/>
        <w:numPr>
          <w:ilvl w:val="0"/>
          <w:numId w:val="19"/>
        </w:numPr>
      </w:pPr>
      <w:r w:rsidRPr="001E1CBA">
        <w:t>O usuário pressiona o botão +</w:t>
      </w:r>
      <w:r w:rsidR="00AE02DC">
        <w:t xml:space="preserve"> </w:t>
      </w:r>
      <w:r w:rsidRPr="001E1CBA">
        <w:t>(A1) (A2);</w:t>
      </w:r>
    </w:p>
    <w:p w:rsidR="00AE02DC" w:rsidRDefault="001E1CBA" w:rsidP="00217EA2">
      <w:pPr>
        <w:pStyle w:val="Texto"/>
        <w:numPr>
          <w:ilvl w:val="0"/>
          <w:numId w:val="19"/>
        </w:numPr>
      </w:pPr>
      <w:r w:rsidRPr="001E1CBA">
        <w:t>O sistema carrega os tipos de unidade de medida.</w:t>
      </w:r>
    </w:p>
    <w:p w:rsidR="00AE02DC" w:rsidRDefault="001E1CBA" w:rsidP="00217EA2">
      <w:pPr>
        <w:pStyle w:val="Texto"/>
        <w:numPr>
          <w:ilvl w:val="0"/>
          <w:numId w:val="19"/>
        </w:numPr>
      </w:pPr>
      <w:r w:rsidRPr="001E1CBA">
        <w:t>O sistema exibe a tela (DV003).</w:t>
      </w:r>
    </w:p>
    <w:p w:rsidR="00AE02DC" w:rsidRDefault="001E1CBA" w:rsidP="00217EA2">
      <w:pPr>
        <w:pStyle w:val="Texto"/>
        <w:numPr>
          <w:ilvl w:val="0"/>
          <w:numId w:val="19"/>
        </w:numPr>
      </w:pPr>
      <w:r w:rsidRPr="001E1CBA">
        <w:t>O usuário preenche o</w:t>
      </w:r>
      <w:r w:rsidR="00AE02DC">
        <w:t>s</w:t>
      </w:r>
      <w:r w:rsidRPr="001E1CBA">
        <w:t xml:space="preserve"> campo</w:t>
      </w:r>
      <w:r w:rsidR="00AE02DC">
        <w:t xml:space="preserve">s </w:t>
      </w:r>
      <w:r w:rsidRPr="001E1CBA">
        <w:t>(A4).</w:t>
      </w:r>
    </w:p>
    <w:p w:rsidR="00AE02DC" w:rsidRDefault="001E1CBA" w:rsidP="00217EA2">
      <w:pPr>
        <w:pStyle w:val="Texto"/>
        <w:numPr>
          <w:ilvl w:val="0"/>
          <w:numId w:val="19"/>
        </w:numPr>
      </w:pPr>
      <w:r w:rsidRPr="001E1CBA">
        <w:t>O usuário pressiona o botão SALVAR.</w:t>
      </w:r>
    </w:p>
    <w:p w:rsidR="00AE02DC" w:rsidRDefault="001E1CBA" w:rsidP="00217EA2">
      <w:pPr>
        <w:pStyle w:val="Texto"/>
        <w:numPr>
          <w:ilvl w:val="0"/>
          <w:numId w:val="19"/>
        </w:numPr>
      </w:pPr>
      <w:r w:rsidRPr="001E1CBA">
        <w:t>O sistema verifica o preenchimento.</w:t>
      </w:r>
    </w:p>
    <w:p w:rsidR="00AE02DC" w:rsidRDefault="001E1CBA" w:rsidP="00217EA2">
      <w:pPr>
        <w:pStyle w:val="Texto"/>
        <w:numPr>
          <w:ilvl w:val="0"/>
          <w:numId w:val="19"/>
        </w:numPr>
      </w:pPr>
      <w:r w:rsidRPr="001E1CBA">
        <w:t>O sistema cadastra o ingrediente na lista do usuário (R7) (E1) (E3).</w:t>
      </w:r>
    </w:p>
    <w:p w:rsidR="00AE02DC" w:rsidRDefault="001E1CBA" w:rsidP="00217EA2">
      <w:pPr>
        <w:pStyle w:val="Texto"/>
        <w:numPr>
          <w:ilvl w:val="0"/>
          <w:numId w:val="19"/>
        </w:numPr>
      </w:pPr>
      <w:r w:rsidRPr="001E1CBA">
        <w:lastRenderedPageBreak/>
        <w:t>O sistema busca a lista de ingredientes salvos.</w:t>
      </w:r>
    </w:p>
    <w:p w:rsidR="00AE02DC" w:rsidRDefault="001E1CBA" w:rsidP="00217EA2">
      <w:pPr>
        <w:pStyle w:val="Texto"/>
        <w:numPr>
          <w:ilvl w:val="0"/>
          <w:numId w:val="19"/>
        </w:numPr>
      </w:pPr>
      <w:r w:rsidRPr="001E1CBA">
        <w:t>O sistema exibe a tela (DV004).</w:t>
      </w:r>
    </w:p>
    <w:p w:rsidR="001E1CBA" w:rsidRPr="001E1CBA" w:rsidRDefault="001E1CBA" w:rsidP="00217EA2">
      <w:pPr>
        <w:pStyle w:val="Texto"/>
        <w:numPr>
          <w:ilvl w:val="0"/>
          <w:numId w:val="19"/>
        </w:numPr>
      </w:pPr>
      <w:r w:rsidRPr="001E1CBA">
        <w:t>O caso de uso é encerrado.</w:t>
      </w:r>
    </w:p>
    <w:p w:rsidR="001E1CBA" w:rsidRPr="001E1CBA" w:rsidRDefault="001E1CBA" w:rsidP="001A74D0">
      <w:pPr>
        <w:pStyle w:val="Texto"/>
        <w:ind w:firstLine="0"/>
      </w:pPr>
      <w:bookmarkStart w:id="256" w:name="_Toc2367036"/>
      <w:r w:rsidRPr="001E1CBA">
        <w:t>Fluxos alternativos</w:t>
      </w:r>
      <w:bookmarkEnd w:id="256"/>
    </w:p>
    <w:p w:rsidR="001E1CBA" w:rsidRPr="001E1CBA" w:rsidRDefault="001E1CBA" w:rsidP="001A74D0">
      <w:pPr>
        <w:pStyle w:val="Texto"/>
        <w:ind w:firstLine="0"/>
      </w:pPr>
      <w:r w:rsidRPr="001E1CBA">
        <w:t>A1. O usuário pressiona o botão EDITAR de um dos ingredientes salvos</w:t>
      </w:r>
    </w:p>
    <w:p w:rsidR="001A74D0" w:rsidRDefault="001E1CBA" w:rsidP="00217EA2">
      <w:pPr>
        <w:pStyle w:val="Texto"/>
        <w:numPr>
          <w:ilvl w:val="0"/>
          <w:numId w:val="20"/>
        </w:numPr>
      </w:pPr>
      <w:r w:rsidRPr="001E1CBA">
        <w:t>O sistema busca as informações do ingrediente.</w:t>
      </w:r>
    </w:p>
    <w:p w:rsidR="001A74D0" w:rsidRDefault="001E1CBA" w:rsidP="00217EA2">
      <w:pPr>
        <w:pStyle w:val="Texto"/>
        <w:numPr>
          <w:ilvl w:val="0"/>
          <w:numId w:val="20"/>
        </w:numPr>
      </w:pPr>
      <w:r w:rsidRPr="001E1CBA">
        <w:t>O sistema carrega os tipos de unidades de medida.</w:t>
      </w:r>
    </w:p>
    <w:p w:rsidR="001A74D0" w:rsidRDefault="001E1CBA" w:rsidP="00217EA2">
      <w:pPr>
        <w:pStyle w:val="Texto"/>
        <w:numPr>
          <w:ilvl w:val="0"/>
          <w:numId w:val="20"/>
        </w:numPr>
      </w:pPr>
      <w:r w:rsidRPr="001E1CBA">
        <w:t>O sistema exibe a tela (DV003).</w:t>
      </w:r>
    </w:p>
    <w:p w:rsidR="001A74D0" w:rsidRDefault="001E1CBA" w:rsidP="00217EA2">
      <w:pPr>
        <w:pStyle w:val="Texto"/>
        <w:numPr>
          <w:ilvl w:val="0"/>
          <w:numId w:val="20"/>
        </w:numPr>
      </w:pPr>
      <w:r w:rsidRPr="001E1CBA">
        <w:t>O usuário altera as informações do cadastro do ingrediente.</w:t>
      </w:r>
    </w:p>
    <w:p w:rsidR="001A74D0" w:rsidRDefault="001E1CBA" w:rsidP="00217EA2">
      <w:pPr>
        <w:pStyle w:val="Texto"/>
        <w:numPr>
          <w:ilvl w:val="0"/>
          <w:numId w:val="20"/>
        </w:numPr>
      </w:pPr>
      <w:r w:rsidRPr="001E1CBA">
        <w:t>O usuário pressiona o botão SALVAR.</w:t>
      </w:r>
    </w:p>
    <w:p w:rsidR="001A74D0" w:rsidRDefault="001E1CBA" w:rsidP="00217EA2">
      <w:pPr>
        <w:pStyle w:val="Texto"/>
        <w:numPr>
          <w:ilvl w:val="0"/>
          <w:numId w:val="20"/>
        </w:numPr>
      </w:pPr>
      <w:r w:rsidRPr="001E1CBA">
        <w:t>O sistema verifica o preenchimento.</w:t>
      </w:r>
    </w:p>
    <w:p w:rsidR="001A74D0" w:rsidRDefault="001E1CBA" w:rsidP="00217EA2">
      <w:pPr>
        <w:pStyle w:val="Texto"/>
        <w:numPr>
          <w:ilvl w:val="0"/>
          <w:numId w:val="20"/>
        </w:numPr>
      </w:pPr>
      <w:r w:rsidRPr="001E1CBA">
        <w:t>O sistema salva as alterações (E3).</w:t>
      </w:r>
    </w:p>
    <w:p w:rsidR="001A74D0" w:rsidRDefault="001E1CBA" w:rsidP="00217EA2">
      <w:pPr>
        <w:pStyle w:val="Texto"/>
        <w:numPr>
          <w:ilvl w:val="0"/>
          <w:numId w:val="20"/>
        </w:numPr>
      </w:pPr>
      <w:r w:rsidRPr="001E1CBA">
        <w:t>O sistema busca a lista de ingredientes salvos.</w:t>
      </w:r>
    </w:p>
    <w:p w:rsidR="001A74D0" w:rsidRDefault="001E1CBA" w:rsidP="00217EA2">
      <w:pPr>
        <w:pStyle w:val="Texto"/>
        <w:numPr>
          <w:ilvl w:val="0"/>
          <w:numId w:val="20"/>
        </w:numPr>
      </w:pPr>
      <w:r w:rsidRPr="001E1CBA">
        <w:t>O sistema exibe a tela (DV004).</w:t>
      </w:r>
    </w:p>
    <w:p w:rsidR="001E1CBA" w:rsidRPr="001E1CBA" w:rsidRDefault="001E1CBA" w:rsidP="00217EA2">
      <w:pPr>
        <w:pStyle w:val="Texto"/>
        <w:numPr>
          <w:ilvl w:val="0"/>
          <w:numId w:val="20"/>
        </w:numPr>
      </w:pPr>
      <w:r w:rsidRPr="001E1CBA">
        <w:t>O caso de uso é encerrado.</w:t>
      </w:r>
    </w:p>
    <w:p w:rsidR="001E1CBA" w:rsidRPr="001E1CBA" w:rsidRDefault="001E1CBA" w:rsidP="001A74D0">
      <w:pPr>
        <w:pStyle w:val="Texto"/>
        <w:ind w:firstLine="0"/>
      </w:pPr>
      <w:r w:rsidRPr="001E1CBA">
        <w:t>A2. O us</w:t>
      </w:r>
      <w:r w:rsidR="001A74D0">
        <w:t>uário pressiona o botão EXCLUIR</w:t>
      </w:r>
      <w:r w:rsidRPr="001E1CBA">
        <w:t xml:space="preserve"> de um dos ingredientes</w:t>
      </w:r>
    </w:p>
    <w:p w:rsidR="001A74D0" w:rsidRDefault="001E1CBA" w:rsidP="00217EA2">
      <w:pPr>
        <w:pStyle w:val="Texto"/>
        <w:numPr>
          <w:ilvl w:val="0"/>
          <w:numId w:val="21"/>
        </w:numPr>
      </w:pPr>
      <w:r w:rsidRPr="001E1CBA">
        <w:t xml:space="preserve">O sistema exibe a mensagem “TEM CERTEZA QUE DESEJA ELIMINAR ESSE </w:t>
      </w:r>
      <w:proofErr w:type="gramStart"/>
      <w:r w:rsidRPr="001E1CBA">
        <w:t>INGREDIENTE?”</w:t>
      </w:r>
      <w:proofErr w:type="gramEnd"/>
      <w:r w:rsidRPr="001E1CBA">
        <w:t xml:space="preserve"> (DV005).</w:t>
      </w:r>
    </w:p>
    <w:p w:rsidR="001A74D0" w:rsidRDefault="001E1CBA" w:rsidP="00217EA2">
      <w:pPr>
        <w:pStyle w:val="Texto"/>
        <w:numPr>
          <w:ilvl w:val="0"/>
          <w:numId w:val="21"/>
        </w:numPr>
      </w:pPr>
      <w:r w:rsidRPr="001E1CBA">
        <w:t>O usuário pressiona o botão SIM (A3).</w:t>
      </w:r>
    </w:p>
    <w:p w:rsidR="001A74D0" w:rsidRDefault="001E1CBA" w:rsidP="00217EA2">
      <w:pPr>
        <w:pStyle w:val="Texto"/>
        <w:numPr>
          <w:ilvl w:val="0"/>
          <w:numId w:val="21"/>
        </w:numPr>
      </w:pPr>
      <w:r w:rsidRPr="001E1CBA">
        <w:t>O sistema realiza a exclusão do registro.</w:t>
      </w:r>
    </w:p>
    <w:p w:rsidR="001A74D0" w:rsidRDefault="001E1CBA" w:rsidP="00217EA2">
      <w:pPr>
        <w:pStyle w:val="Texto"/>
        <w:numPr>
          <w:ilvl w:val="0"/>
          <w:numId w:val="21"/>
        </w:numPr>
      </w:pPr>
      <w:r w:rsidRPr="001E1CBA">
        <w:t>O sistema remove o ingrediente da lista.</w:t>
      </w:r>
    </w:p>
    <w:p w:rsidR="001A74D0" w:rsidRDefault="001E1CBA" w:rsidP="00217EA2">
      <w:pPr>
        <w:pStyle w:val="Texto"/>
        <w:numPr>
          <w:ilvl w:val="0"/>
          <w:numId w:val="21"/>
        </w:numPr>
      </w:pPr>
      <w:r w:rsidRPr="001E1CBA">
        <w:t>O sistema exibe a mensagem “INGREDIENTE ELIMINADO”.</w:t>
      </w:r>
    </w:p>
    <w:p w:rsidR="001E1CBA" w:rsidRPr="001E1CBA" w:rsidRDefault="001E1CBA" w:rsidP="00217EA2">
      <w:pPr>
        <w:pStyle w:val="Texto"/>
        <w:numPr>
          <w:ilvl w:val="0"/>
          <w:numId w:val="21"/>
        </w:numPr>
      </w:pPr>
      <w:r w:rsidRPr="001E1CBA">
        <w:t>O caso de uso é encerrado.</w:t>
      </w:r>
    </w:p>
    <w:p w:rsidR="001E1CBA" w:rsidRPr="001E1CBA" w:rsidRDefault="001E1CBA" w:rsidP="001A74D0">
      <w:pPr>
        <w:pStyle w:val="Texto"/>
        <w:ind w:firstLine="0"/>
      </w:pPr>
      <w:r w:rsidRPr="001E1CBA">
        <w:t>A3. O usuário pressiona o botão NÃO</w:t>
      </w:r>
    </w:p>
    <w:p w:rsidR="001A74D0" w:rsidRDefault="001E1CBA" w:rsidP="00217EA2">
      <w:pPr>
        <w:pStyle w:val="Texto"/>
        <w:numPr>
          <w:ilvl w:val="0"/>
          <w:numId w:val="22"/>
        </w:numPr>
      </w:pPr>
      <w:r w:rsidRPr="001E1CBA">
        <w:t xml:space="preserve">O sistema fecha a mensagem “TEM CERTEZA QUE DESEJA ELIMINAR ESSE </w:t>
      </w:r>
      <w:proofErr w:type="gramStart"/>
      <w:r w:rsidRPr="001E1CBA">
        <w:t>INGREDIENTE?”</w:t>
      </w:r>
      <w:proofErr w:type="gramEnd"/>
      <w:r w:rsidRPr="001E1CBA">
        <w:t xml:space="preserve"> (DV005).</w:t>
      </w:r>
    </w:p>
    <w:p w:rsidR="001E1CBA" w:rsidRPr="001E1CBA" w:rsidRDefault="001E1CBA" w:rsidP="00217EA2">
      <w:pPr>
        <w:pStyle w:val="Texto"/>
        <w:numPr>
          <w:ilvl w:val="0"/>
          <w:numId w:val="22"/>
        </w:numPr>
      </w:pPr>
      <w:r w:rsidRPr="001E1CBA">
        <w:t>O caso de uso é encerrado.</w:t>
      </w:r>
    </w:p>
    <w:p w:rsidR="001E1CBA" w:rsidRPr="001E1CBA" w:rsidRDefault="001E1CBA" w:rsidP="001A74D0">
      <w:pPr>
        <w:pStyle w:val="Texto"/>
        <w:ind w:firstLine="0"/>
      </w:pPr>
      <w:r w:rsidRPr="001E1CBA">
        <w:t>A4. O usuário pressiona o botão INSERIR CODIGO DE BARRAS</w:t>
      </w:r>
    </w:p>
    <w:p w:rsidR="001A74D0" w:rsidRDefault="001A74D0" w:rsidP="00217EA2">
      <w:pPr>
        <w:pStyle w:val="Texto"/>
        <w:numPr>
          <w:ilvl w:val="0"/>
          <w:numId w:val="23"/>
        </w:numPr>
      </w:pPr>
      <w:r>
        <w:t xml:space="preserve">O caso de uso </w:t>
      </w:r>
      <w:r w:rsidR="001E1CBA" w:rsidRPr="001E1CBA">
        <w:t>(UC008)</w:t>
      </w:r>
      <w:r>
        <w:t xml:space="preserve"> é iniciado e o sistema permanece aguardando o retorno</w:t>
      </w:r>
      <w:r w:rsidR="001E1CBA" w:rsidRPr="001E1CBA">
        <w:t>.</w:t>
      </w:r>
    </w:p>
    <w:p w:rsidR="001A74D0" w:rsidRDefault="001E1CBA" w:rsidP="00217EA2">
      <w:pPr>
        <w:pStyle w:val="Texto"/>
        <w:numPr>
          <w:ilvl w:val="0"/>
          <w:numId w:val="23"/>
        </w:numPr>
      </w:pPr>
      <w:r w:rsidRPr="001E1CBA">
        <w:t>O sistema verifica o código de barras.</w:t>
      </w:r>
    </w:p>
    <w:p w:rsidR="001A74D0" w:rsidRDefault="001E1CBA" w:rsidP="00217EA2">
      <w:pPr>
        <w:pStyle w:val="Texto"/>
        <w:numPr>
          <w:ilvl w:val="0"/>
          <w:numId w:val="23"/>
        </w:numPr>
      </w:pPr>
      <w:r w:rsidRPr="001E1CBA">
        <w:t>O sistema preenche o campo NOME com o nome referente ao código de barras (E2).</w:t>
      </w:r>
    </w:p>
    <w:p w:rsidR="001A74D0" w:rsidRDefault="001E1CBA" w:rsidP="00217EA2">
      <w:pPr>
        <w:pStyle w:val="Texto"/>
        <w:numPr>
          <w:ilvl w:val="0"/>
          <w:numId w:val="23"/>
        </w:numPr>
      </w:pPr>
      <w:r w:rsidRPr="001E1CBA">
        <w:lastRenderedPageBreak/>
        <w:t>O sistema bloqueia o campo NOME para edição.</w:t>
      </w:r>
    </w:p>
    <w:p w:rsidR="001A74D0" w:rsidRDefault="001E1CBA" w:rsidP="00217EA2">
      <w:pPr>
        <w:pStyle w:val="Texto"/>
        <w:numPr>
          <w:ilvl w:val="0"/>
          <w:numId w:val="23"/>
        </w:numPr>
      </w:pPr>
      <w:r w:rsidRPr="001E1CBA">
        <w:t>O usuário seleciona uma unidade de medida.</w:t>
      </w:r>
    </w:p>
    <w:p w:rsidR="001A74D0" w:rsidRDefault="001E1CBA" w:rsidP="00217EA2">
      <w:pPr>
        <w:pStyle w:val="Texto"/>
        <w:numPr>
          <w:ilvl w:val="0"/>
          <w:numId w:val="23"/>
        </w:numPr>
      </w:pPr>
      <w:r w:rsidRPr="001E1CBA">
        <w:t>O usuário preenche o campo QUANTIDADE.</w:t>
      </w:r>
    </w:p>
    <w:p w:rsidR="001A74D0" w:rsidRDefault="001E1CBA" w:rsidP="00217EA2">
      <w:pPr>
        <w:pStyle w:val="Texto"/>
        <w:numPr>
          <w:ilvl w:val="0"/>
          <w:numId w:val="23"/>
        </w:numPr>
      </w:pPr>
      <w:r w:rsidRPr="001E1CBA">
        <w:t>O usuário pressiona o botão SALVAR.</w:t>
      </w:r>
    </w:p>
    <w:p w:rsidR="001A74D0" w:rsidRDefault="001E1CBA" w:rsidP="00217EA2">
      <w:pPr>
        <w:pStyle w:val="Texto"/>
        <w:numPr>
          <w:ilvl w:val="0"/>
          <w:numId w:val="23"/>
        </w:numPr>
      </w:pPr>
      <w:r w:rsidRPr="001E1CBA">
        <w:t>O sistema verifica o preenchimento.</w:t>
      </w:r>
    </w:p>
    <w:p w:rsidR="001A74D0" w:rsidRDefault="001E1CBA" w:rsidP="00217EA2">
      <w:pPr>
        <w:pStyle w:val="Texto"/>
        <w:numPr>
          <w:ilvl w:val="0"/>
          <w:numId w:val="23"/>
        </w:numPr>
      </w:pPr>
      <w:r w:rsidRPr="001E1CBA">
        <w:t>O sistema cadastra o ingrediente na lista do usuário (R7) (E1) (E3).</w:t>
      </w:r>
    </w:p>
    <w:p w:rsidR="001A74D0" w:rsidRDefault="001E1CBA" w:rsidP="00217EA2">
      <w:pPr>
        <w:pStyle w:val="Texto"/>
        <w:numPr>
          <w:ilvl w:val="0"/>
          <w:numId w:val="23"/>
        </w:numPr>
      </w:pPr>
      <w:r w:rsidRPr="001E1CBA">
        <w:t>O sistema busca a lista de ingredientes salvos.</w:t>
      </w:r>
    </w:p>
    <w:p w:rsidR="001A74D0" w:rsidRDefault="001E1CBA" w:rsidP="00217EA2">
      <w:pPr>
        <w:pStyle w:val="Texto"/>
        <w:numPr>
          <w:ilvl w:val="0"/>
          <w:numId w:val="23"/>
        </w:numPr>
      </w:pPr>
      <w:r w:rsidRPr="001E1CBA">
        <w:t>O sistema exibe a tela (DV004).</w:t>
      </w:r>
    </w:p>
    <w:p w:rsidR="001E1CBA" w:rsidRPr="001E1CBA" w:rsidRDefault="001E1CBA" w:rsidP="00217EA2">
      <w:pPr>
        <w:pStyle w:val="Texto"/>
        <w:numPr>
          <w:ilvl w:val="0"/>
          <w:numId w:val="23"/>
        </w:numPr>
      </w:pPr>
      <w:r w:rsidRPr="001E1CBA">
        <w:t>O caso de uso é encerrado.</w:t>
      </w:r>
    </w:p>
    <w:p w:rsidR="001E1CBA" w:rsidRPr="001E1CBA" w:rsidRDefault="001E1CBA" w:rsidP="001A74D0">
      <w:pPr>
        <w:pStyle w:val="Texto"/>
        <w:ind w:firstLine="0"/>
      </w:pPr>
      <w:bookmarkStart w:id="257" w:name="_Toc2367037"/>
      <w:r w:rsidRPr="001E1CBA">
        <w:t>Fluxos de exceção</w:t>
      </w:r>
      <w:bookmarkEnd w:id="257"/>
    </w:p>
    <w:p w:rsidR="001E1CBA" w:rsidRPr="001E1CBA" w:rsidRDefault="001E1CBA" w:rsidP="001A74D0">
      <w:pPr>
        <w:pStyle w:val="Texto"/>
        <w:ind w:firstLine="0"/>
      </w:pPr>
      <w:r w:rsidRPr="001E1CBA">
        <w:t>E1. O sistema identifica que o ingrediente que está sendo cadastrado já existe na lista do usuário</w:t>
      </w:r>
    </w:p>
    <w:p w:rsidR="001A74D0" w:rsidRDefault="001E1CBA" w:rsidP="00217EA2">
      <w:pPr>
        <w:pStyle w:val="Texto"/>
        <w:numPr>
          <w:ilvl w:val="0"/>
          <w:numId w:val="24"/>
        </w:numPr>
      </w:pPr>
      <w:r w:rsidRPr="001E1CBA">
        <w:t>O sistema exibe a mensagem “SUA LISTA JÁ POSSUI ESSE INGREDIENTE”.</w:t>
      </w:r>
    </w:p>
    <w:p w:rsidR="001E1CBA" w:rsidRPr="001E1CBA" w:rsidRDefault="001E1CBA" w:rsidP="00217EA2">
      <w:pPr>
        <w:pStyle w:val="Texto"/>
        <w:numPr>
          <w:ilvl w:val="0"/>
          <w:numId w:val="24"/>
        </w:numPr>
      </w:pPr>
      <w:r w:rsidRPr="001E1CBA">
        <w:t>O caso de uso é encerrado.</w:t>
      </w:r>
    </w:p>
    <w:p w:rsidR="001E1CBA" w:rsidRPr="001E1CBA" w:rsidRDefault="001E1CBA" w:rsidP="001A74D0">
      <w:pPr>
        <w:pStyle w:val="Texto"/>
        <w:ind w:firstLine="0"/>
      </w:pPr>
      <w:r w:rsidRPr="001E1CBA">
        <w:t>E2. O sistema não tem registro do código de barras informado</w:t>
      </w:r>
    </w:p>
    <w:p w:rsidR="001A74D0" w:rsidRDefault="001E1CBA" w:rsidP="00217EA2">
      <w:pPr>
        <w:pStyle w:val="Texto"/>
        <w:numPr>
          <w:ilvl w:val="0"/>
          <w:numId w:val="25"/>
        </w:numPr>
      </w:pPr>
      <w:r w:rsidRPr="001E1CBA">
        <w:t>O usuário preenche o</w:t>
      </w:r>
      <w:r w:rsidR="001A74D0">
        <w:t>s</w:t>
      </w:r>
      <w:r w:rsidRPr="001E1CBA">
        <w:t xml:space="preserve"> campo</w:t>
      </w:r>
      <w:r w:rsidR="001A74D0">
        <w:t>s</w:t>
      </w:r>
    </w:p>
    <w:p w:rsidR="001A74D0" w:rsidRDefault="001E1CBA" w:rsidP="00217EA2">
      <w:pPr>
        <w:pStyle w:val="Texto"/>
        <w:numPr>
          <w:ilvl w:val="0"/>
          <w:numId w:val="25"/>
        </w:numPr>
      </w:pPr>
      <w:r w:rsidRPr="001E1CBA">
        <w:t>O usuário pressiona o botão SALVAR.</w:t>
      </w:r>
    </w:p>
    <w:p w:rsidR="001A74D0" w:rsidRDefault="001E1CBA" w:rsidP="00217EA2">
      <w:pPr>
        <w:pStyle w:val="Texto"/>
        <w:numPr>
          <w:ilvl w:val="0"/>
          <w:numId w:val="25"/>
        </w:numPr>
      </w:pPr>
      <w:r w:rsidRPr="001E1CBA">
        <w:t>O sistema cadastra o ingrediente na lista do usuário (R7) (E1).</w:t>
      </w:r>
    </w:p>
    <w:p w:rsidR="001A74D0" w:rsidRDefault="001E1CBA" w:rsidP="00217EA2">
      <w:pPr>
        <w:pStyle w:val="Texto"/>
        <w:numPr>
          <w:ilvl w:val="0"/>
          <w:numId w:val="25"/>
        </w:numPr>
      </w:pPr>
      <w:r w:rsidRPr="001E1CBA">
        <w:t>O sistema busca a lista de ingredientes salvos.</w:t>
      </w:r>
    </w:p>
    <w:p w:rsidR="001A74D0" w:rsidRDefault="001E1CBA" w:rsidP="00217EA2">
      <w:pPr>
        <w:pStyle w:val="Texto"/>
        <w:numPr>
          <w:ilvl w:val="0"/>
          <w:numId w:val="25"/>
        </w:numPr>
      </w:pPr>
      <w:r w:rsidRPr="001E1CBA">
        <w:t>O sistema exibe a tela (DV004).</w:t>
      </w:r>
    </w:p>
    <w:p w:rsidR="001E1CBA" w:rsidRPr="001E1CBA" w:rsidRDefault="001E1CBA" w:rsidP="00217EA2">
      <w:pPr>
        <w:pStyle w:val="Texto"/>
        <w:numPr>
          <w:ilvl w:val="0"/>
          <w:numId w:val="25"/>
        </w:numPr>
      </w:pPr>
      <w:r w:rsidRPr="001E1CBA">
        <w:t>O caso de uso é encerrado.</w:t>
      </w:r>
    </w:p>
    <w:p w:rsidR="001E1CBA" w:rsidRPr="001E1CBA" w:rsidRDefault="001E1CBA" w:rsidP="001A74D0">
      <w:pPr>
        <w:pStyle w:val="Texto"/>
        <w:ind w:firstLine="0"/>
      </w:pPr>
      <w:r w:rsidRPr="001E1CBA">
        <w:t>E3. O sistema identifica que algum campo não foi preenchido</w:t>
      </w:r>
    </w:p>
    <w:p w:rsidR="00F741B3" w:rsidRDefault="001E1CBA" w:rsidP="00217EA2">
      <w:pPr>
        <w:pStyle w:val="Texto"/>
        <w:numPr>
          <w:ilvl w:val="0"/>
          <w:numId w:val="26"/>
        </w:numPr>
      </w:pPr>
      <w:r w:rsidRPr="001E1CBA">
        <w:t>O sistema exibe a mensagem “TODOS OS CAMPOS DEVEM SER PREENCHIDOS”</w:t>
      </w:r>
      <w:r w:rsidR="00F741B3">
        <w:t>.</w:t>
      </w:r>
    </w:p>
    <w:p w:rsidR="001E1CBA" w:rsidRPr="001E1CBA" w:rsidRDefault="001E1CBA" w:rsidP="00217EA2">
      <w:pPr>
        <w:pStyle w:val="Texto"/>
        <w:numPr>
          <w:ilvl w:val="0"/>
          <w:numId w:val="26"/>
        </w:numPr>
      </w:pPr>
      <w:r w:rsidRPr="001E1CBA">
        <w:t>O caso de uso é encerrado.</w:t>
      </w:r>
    </w:p>
    <w:p w:rsidR="001E1CBA" w:rsidRPr="001E1CBA" w:rsidRDefault="001E1CBA" w:rsidP="00F741B3">
      <w:pPr>
        <w:pStyle w:val="Texto"/>
        <w:ind w:firstLine="0"/>
      </w:pPr>
    </w:p>
    <w:p w:rsidR="001E1CBA" w:rsidRPr="001E1CBA" w:rsidRDefault="001E1CBA" w:rsidP="00F741B3">
      <w:pPr>
        <w:pStyle w:val="Texto"/>
        <w:jc w:val="center"/>
      </w:pPr>
      <w:bookmarkStart w:id="258" w:name="_Toc2367038"/>
      <w:r w:rsidRPr="001E1CBA">
        <w:t>Especificação do caso de uso UC003 – Cadastro de prato</w:t>
      </w:r>
      <w:bookmarkEnd w:id="258"/>
    </w:p>
    <w:p w:rsidR="001E1CBA" w:rsidRPr="001E1CBA" w:rsidRDefault="001E1CBA" w:rsidP="00F741B3">
      <w:pPr>
        <w:pStyle w:val="Texto"/>
        <w:ind w:firstLine="0"/>
      </w:pPr>
      <w:bookmarkStart w:id="259" w:name="_Toc2367039"/>
      <w:r w:rsidRPr="001E1CBA">
        <w:t>Descrição</w:t>
      </w:r>
      <w:bookmarkEnd w:id="259"/>
    </w:p>
    <w:p w:rsidR="001E1CBA" w:rsidRPr="001E1CBA" w:rsidRDefault="001E1CBA" w:rsidP="001E1CBA">
      <w:pPr>
        <w:pStyle w:val="Texto"/>
      </w:pPr>
      <w:r w:rsidRPr="001E1CBA">
        <w:t>Esse caso de uso descreve a tela de cadastro de pratos.</w:t>
      </w:r>
    </w:p>
    <w:p w:rsidR="001E1CBA" w:rsidRPr="001E1CBA" w:rsidRDefault="001E1CBA" w:rsidP="00F741B3">
      <w:pPr>
        <w:pStyle w:val="Texto"/>
        <w:ind w:firstLine="0"/>
      </w:pPr>
      <w:bookmarkStart w:id="260" w:name="_Toc2367040"/>
      <w:r w:rsidRPr="001E1CBA">
        <w:t>Data View</w:t>
      </w:r>
      <w:bookmarkEnd w:id="260"/>
    </w:p>
    <w:p w:rsidR="001E1CBA" w:rsidRPr="001E1CBA" w:rsidRDefault="001E1CBA" w:rsidP="001E1CBA">
      <w:pPr>
        <w:pStyle w:val="Texto"/>
      </w:pPr>
      <w:r w:rsidRPr="001E1CBA">
        <w:t>DV011 – Cadastro de pratos</w:t>
      </w:r>
    </w:p>
    <w:p w:rsidR="001E1CBA" w:rsidRPr="001E1CBA" w:rsidRDefault="001E1CBA" w:rsidP="001E1CBA">
      <w:pPr>
        <w:pStyle w:val="Texto"/>
      </w:pPr>
      <w:r w:rsidRPr="001E1CBA">
        <w:t>DV012 – Adicionar ingrediente</w:t>
      </w:r>
    </w:p>
    <w:p w:rsidR="001E1CBA" w:rsidRPr="001E1CBA" w:rsidRDefault="001E1CBA" w:rsidP="00F741B3">
      <w:pPr>
        <w:pStyle w:val="Texto"/>
        <w:ind w:firstLine="0"/>
      </w:pPr>
      <w:bookmarkStart w:id="261" w:name="_Toc2367041"/>
      <w:r w:rsidRPr="001E1CBA">
        <w:lastRenderedPageBreak/>
        <w:t>Pré-condições</w:t>
      </w:r>
      <w:bookmarkEnd w:id="261"/>
    </w:p>
    <w:p w:rsidR="001E1CBA" w:rsidRPr="001E1CBA" w:rsidRDefault="001E1CBA" w:rsidP="001E1CBA">
      <w:pPr>
        <w:pStyle w:val="Texto"/>
        <w:rPr>
          <w:b/>
        </w:rPr>
      </w:pPr>
      <w:r w:rsidRPr="001E1CBA">
        <w:t>O usuário deve ter realizado o login.</w:t>
      </w:r>
    </w:p>
    <w:p w:rsidR="001E1CBA" w:rsidRPr="001E1CBA" w:rsidRDefault="001E1CBA" w:rsidP="00F741B3">
      <w:pPr>
        <w:pStyle w:val="Texto"/>
        <w:ind w:firstLine="0"/>
      </w:pPr>
      <w:bookmarkStart w:id="262" w:name="_Toc2367042"/>
      <w:r w:rsidRPr="001E1CBA">
        <w:t>Pós-condições</w:t>
      </w:r>
      <w:bookmarkEnd w:id="262"/>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27"/>
        </w:numPr>
      </w:pPr>
      <w:r w:rsidRPr="001E1CBA">
        <w:t>Ter salvo o prato cadastrado pelo usuário.</w:t>
      </w:r>
    </w:p>
    <w:p w:rsidR="001E1CBA" w:rsidRPr="001E1CBA" w:rsidRDefault="001E1CBA" w:rsidP="00F741B3">
      <w:pPr>
        <w:pStyle w:val="Texto"/>
        <w:ind w:firstLine="0"/>
      </w:pPr>
      <w:bookmarkStart w:id="263" w:name="_Toc2367043"/>
      <w:r w:rsidRPr="001E1CBA">
        <w:t>Ator primário</w:t>
      </w:r>
      <w:bookmarkEnd w:id="263"/>
    </w:p>
    <w:p w:rsidR="001E1CBA" w:rsidRPr="001E1CBA" w:rsidRDefault="001E1CBA" w:rsidP="001E1CBA">
      <w:pPr>
        <w:pStyle w:val="Texto"/>
      </w:pPr>
      <w:r w:rsidRPr="001E1CBA">
        <w:t>Usuário.</w:t>
      </w:r>
    </w:p>
    <w:p w:rsidR="001E1CBA" w:rsidRPr="001E1CBA" w:rsidRDefault="001E1CBA" w:rsidP="00F741B3">
      <w:pPr>
        <w:pStyle w:val="Texto"/>
        <w:ind w:firstLine="0"/>
        <w:rPr>
          <w:rFonts w:eastAsiaTheme="minorHAnsi"/>
        </w:rPr>
      </w:pPr>
      <w:bookmarkStart w:id="264" w:name="_Toc2367044"/>
      <w:r w:rsidRPr="001E1CBA">
        <w:t>Fluxo de eventos principal</w:t>
      </w:r>
      <w:bookmarkEnd w:id="264"/>
    </w:p>
    <w:p w:rsidR="00F741B3" w:rsidRDefault="001E1CBA" w:rsidP="00217EA2">
      <w:pPr>
        <w:pStyle w:val="Texto"/>
        <w:numPr>
          <w:ilvl w:val="0"/>
          <w:numId w:val="28"/>
        </w:numPr>
      </w:pPr>
      <w:r w:rsidRPr="001E1CBA">
        <w:t>O sistema exibe a tela (DV011).</w:t>
      </w:r>
    </w:p>
    <w:p w:rsidR="00F741B3" w:rsidRDefault="001E1CBA" w:rsidP="00217EA2">
      <w:pPr>
        <w:pStyle w:val="Texto"/>
        <w:numPr>
          <w:ilvl w:val="0"/>
          <w:numId w:val="28"/>
        </w:numPr>
      </w:pPr>
      <w:r w:rsidRPr="001E1CBA">
        <w:t>O usuário preenche o campo NOME DO PRATO.</w:t>
      </w:r>
    </w:p>
    <w:p w:rsidR="00F741B3" w:rsidRDefault="001E1CBA" w:rsidP="00217EA2">
      <w:pPr>
        <w:pStyle w:val="Texto"/>
        <w:numPr>
          <w:ilvl w:val="0"/>
          <w:numId w:val="28"/>
        </w:numPr>
      </w:pPr>
      <w:r w:rsidRPr="001E1CBA">
        <w:t>O usuário pressiona o botão ADICIONAR INGREDIENTE.</w:t>
      </w:r>
    </w:p>
    <w:p w:rsidR="00F741B3" w:rsidRDefault="001E1CBA" w:rsidP="00217EA2">
      <w:pPr>
        <w:pStyle w:val="Texto"/>
        <w:numPr>
          <w:ilvl w:val="0"/>
          <w:numId w:val="28"/>
        </w:numPr>
      </w:pPr>
      <w:r w:rsidRPr="001E1CBA">
        <w:t>O sistema busca as unidades de medida.</w:t>
      </w:r>
    </w:p>
    <w:p w:rsidR="00F741B3" w:rsidRDefault="001E1CBA" w:rsidP="00217EA2">
      <w:pPr>
        <w:pStyle w:val="Texto"/>
        <w:numPr>
          <w:ilvl w:val="0"/>
          <w:numId w:val="28"/>
        </w:numPr>
      </w:pPr>
      <w:r w:rsidRPr="001E1CBA">
        <w:t>O sistema exibe a tela (DV012).</w:t>
      </w:r>
    </w:p>
    <w:p w:rsidR="00F741B3" w:rsidRDefault="001E1CBA" w:rsidP="00217EA2">
      <w:pPr>
        <w:pStyle w:val="Texto"/>
        <w:numPr>
          <w:ilvl w:val="0"/>
          <w:numId w:val="28"/>
        </w:numPr>
      </w:pPr>
      <w:r w:rsidRPr="001E1CBA">
        <w:t>O usuário inicia a digitação no campo NOME.</w:t>
      </w:r>
    </w:p>
    <w:p w:rsidR="00F741B3" w:rsidRDefault="001E1CBA" w:rsidP="00217EA2">
      <w:pPr>
        <w:pStyle w:val="Texto"/>
        <w:numPr>
          <w:ilvl w:val="0"/>
          <w:numId w:val="28"/>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8"/>
        </w:numPr>
      </w:pPr>
      <w:r w:rsidRPr="001E1CBA">
        <w:t>O sistema exibe as opções encontradas.</w:t>
      </w:r>
    </w:p>
    <w:p w:rsidR="00F741B3" w:rsidRDefault="001E1CBA" w:rsidP="00217EA2">
      <w:pPr>
        <w:pStyle w:val="Texto"/>
        <w:numPr>
          <w:ilvl w:val="0"/>
          <w:numId w:val="28"/>
        </w:numPr>
      </w:pPr>
      <w:r w:rsidRPr="001E1CBA">
        <w:t>O usuário seleciona uma opção.</w:t>
      </w:r>
    </w:p>
    <w:p w:rsidR="00F741B3" w:rsidRDefault="001E1CBA" w:rsidP="00217EA2">
      <w:pPr>
        <w:pStyle w:val="Texto"/>
        <w:numPr>
          <w:ilvl w:val="0"/>
          <w:numId w:val="28"/>
        </w:numPr>
      </w:pPr>
      <w:r w:rsidRPr="001E1CBA">
        <w:t>O usuário se</w:t>
      </w:r>
      <w:r w:rsidR="00254230">
        <w:t>leciona a UNIDADE DE MEDIDA</w:t>
      </w:r>
      <w:r w:rsidRPr="001E1CBA">
        <w:t>.</w:t>
      </w:r>
    </w:p>
    <w:p w:rsidR="00F741B3" w:rsidRDefault="001E1CBA" w:rsidP="00217EA2">
      <w:pPr>
        <w:pStyle w:val="Texto"/>
        <w:numPr>
          <w:ilvl w:val="0"/>
          <w:numId w:val="28"/>
        </w:numPr>
      </w:pPr>
      <w:r w:rsidRPr="001E1CBA">
        <w:t>O usuário preenche o campo QUANTIDADE.</w:t>
      </w:r>
    </w:p>
    <w:p w:rsidR="00F741B3" w:rsidRDefault="001E1CBA" w:rsidP="00217EA2">
      <w:pPr>
        <w:pStyle w:val="Texto"/>
        <w:numPr>
          <w:ilvl w:val="0"/>
          <w:numId w:val="28"/>
        </w:numPr>
      </w:pPr>
      <w:r w:rsidRPr="001E1CBA">
        <w:t>O usuário pressiona o botão ADICIONAR.</w:t>
      </w:r>
    </w:p>
    <w:p w:rsidR="00F741B3" w:rsidRDefault="001E1CBA" w:rsidP="00217EA2">
      <w:pPr>
        <w:pStyle w:val="Texto"/>
        <w:numPr>
          <w:ilvl w:val="0"/>
          <w:numId w:val="28"/>
        </w:numPr>
      </w:pPr>
      <w:r w:rsidRPr="001E1CBA">
        <w:t>O sistema verifica o preenchimento.</w:t>
      </w:r>
    </w:p>
    <w:p w:rsidR="00F741B3" w:rsidRDefault="001E1CBA" w:rsidP="00217EA2">
      <w:pPr>
        <w:pStyle w:val="Texto"/>
        <w:numPr>
          <w:ilvl w:val="0"/>
          <w:numId w:val="28"/>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8"/>
        </w:numPr>
      </w:pPr>
      <w:r w:rsidRPr="001E1CBA">
        <w:t>O sistema exibe a tela (DV011).</w:t>
      </w:r>
    </w:p>
    <w:p w:rsidR="00F741B3" w:rsidRDefault="001E1CBA" w:rsidP="00217EA2">
      <w:pPr>
        <w:pStyle w:val="Texto"/>
        <w:numPr>
          <w:ilvl w:val="0"/>
          <w:numId w:val="28"/>
        </w:numPr>
      </w:pPr>
      <w:r w:rsidRPr="001E1CBA">
        <w:t>O usuário preenche o campo MODO DE PREPARO</w:t>
      </w:r>
      <w:r w:rsidR="00F741B3">
        <w:t xml:space="preserve"> </w:t>
      </w:r>
      <w:r w:rsidRPr="001E1CBA">
        <w:t>(A1) (A2) (A3).</w:t>
      </w:r>
    </w:p>
    <w:p w:rsidR="00F741B3" w:rsidRDefault="001E1CBA" w:rsidP="00217EA2">
      <w:pPr>
        <w:pStyle w:val="Texto"/>
        <w:numPr>
          <w:ilvl w:val="0"/>
          <w:numId w:val="28"/>
        </w:numPr>
      </w:pPr>
      <w:r w:rsidRPr="001E1CBA">
        <w:t>O usuário preenche o campo TEMPO DE PREPARO</w:t>
      </w:r>
      <w:r w:rsidR="00F741B3">
        <w:t xml:space="preserve"> </w:t>
      </w:r>
      <w:r w:rsidRPr="001E1CBA">
        <w:t>(A1) (A2) (A3).</w:t>
      </w:r>
    </w:p>
    <w:p w:rsidR="00F741B3" w:rsidRDefault="001E1CBA" w:rsidP="00217EA2">
      <w:pPr>
        <w:pStyle w:val="Texto"/>
        <w:numPr>
          <w:ilvl w:val="0"/>
          <w:numId w:val="28"/>
        </w:numPr>
      </w:pPr>
      <w:r w:rsidRPr="001E1CBA">
        <w:t>O usuário pressiona o botão SALVAR (A1) (A2) (A3).</w:t>
      </w:r>
    </w:p>
    <w:p w:rsidR="00F741B3" w:rsidRDefault="001E1CBA" w:rsidP="00217EA2">
      <w:pPr>
        <w:pStyle w:val="Texto"/>
        <w:numPr>
          <w:ilvl w:val="0"/>
          <w:numId w:val="28"/>
        </w:numPr>
      </w:pPr>
      <w:r w:rsidRPr="001E1CBA">
        <w:t>O sistema verifica o preenchimento.</w:t>
      </w:r>
    </w:p>
    <w:p w:rsidR="001E1CBA" w:rsidRPr="001E1CBA" w:rsidRDefault="00254230" w:rsidP="00217EA2">
      <w:pPr>
        <w:pStyle w:val="Texto"/>
        <w:numPr>
          <w:ilvl w:val="0"/>
          <w:numId w:val="28"/>
        </w:numPr>
      </w:pPr>
      <w:r>
        <w:t>O caso de uso é encerrado</w:t>
      </w:r>
      <w:r w:rsidR="001E1CBA" w:rsidRPr="001E1CBA">
        <w:t>.</w:t>
      </w:r>
    </w:p>
    <w:p w:rsidR="001E1CBA" w:rsidRPr="001E1CBA" w:rsidRDefault="001E1CBA" w:rsidP="00F741B3">
      <w:pPr>
        <w:pStyle w:val="Texto"/>
        <w:ind w:firstLine="0"/>
      </w:pPr>
      <w:bookmarkStart w:id="265" w:name="_Toc2367045"/>
      <w:r w:rsidRPr="001E1CBA">
        <w:t>Fluxos alternativos</w:t>
      </w:r>
      <w:bookmarkEnd w:id="265"/>
    </w:p>
    <w:p w:rsidR="001E1CBA" w:rsidRPr="001E1CBA" w:rsidRDefault="001E1CBA" w:rsidP="00F741B3">
      <w:pPr>
        <w:pStyle w:val="Texto"/>
        <w:ind w:firstLine="0"/>
      </w:pPr>
      <w:r w:rsidRPr="001E1CBA">
        <w:t>A1. O usuário pressiona o botão ADICIONAR INGREDIENTE</w:t>
      </w:r>
    </w:p>
    <w:p w:rsidR="00F741B3" w:rsidRDefault="001E1CBA" w:rsidP="00217EA2">
      <w:pPr>
        <w:pStyle w:val="Texto"/>
        <w:numPr>
          <w:ilvl w:val="0"/>
          <w:numId w:val="29"/>
        </w:numPr>
      </w:pPr>
      <w:r w:rsidRPr="001E1CBA">
        <w:t>O sistema busca as unidades de medida.</w:t>
      </w:r>
    </w:p>
    <w:p w:rsidR="00F741B3" w:rsidRDefault="001E1CBA" w:rsidP="00217EA2">
      <w:pPr>
        <w:pStyle w:val="Texto"/>
        <w:numPr>
          <w:ilvl w:val="0"/>
          <w:numId w:val="29"/>
        </w:numPr>
      </w:pPr>
      <w:r w:rsidRPr="001E1CBA">
        <w:lastRenderedPageBreak/>
        <w:t>O sistema exibe a tela (DV012).</w:t>
      </w:r>
    </w:p>
    <w:p w:rsidR="00F741B3" w:rsidRDefault="001E1CBA" w:rsidP="00217EA2">
      <w:pPr>
        <w:pStyle w:val="Texto"/>
        <w:numPr>
          <w:ilvl w:val="0"/>
          <w:numId w:val="29"/>
        </w:numPr>
      </w:pPr>
      <w:r w:rsidRPr="001E1CBA">
        <w:t>O usuário inicia a digitação no campo NOME.</w:t>
      </w:r>
    </w:p>
    <w:p w:rsidR="00F741B3" w:rsidRDefault="001E1CBA" w:rsidP="00217EA2">
      <w:pPr>
        <w:pStyle w:val="Texto"/>
        <w:numPr>
          <w:ilvl w:val="0"/>
          <w:numId w:val="29"/>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9"/>
        </w:numPr>
      </w:pPr>
      <w:r w:rsidRPr="001E1CBA">
        <w:t xml:space="preserve">O sistema </w:t>
      </w:r>
      <w:r w:rsidR="002C3575">
        <w:t>exibe as opções encontradas</w:t>
      </w:r>
      <w:r w:rsidRPr="001E1CBA">
        <w:t>.</w:t>
      </w:r>
    </w:p>
    <w:p w:rsidR="00F741B3" w:rsidRDefault="001E1CBA" w:rsidP="00217EA2">
      <w:pPr>
        <w:pStyle w:val="Texto"/>
        <w:numPr>
          <w:ilvl w:val="0"/>
          <w:numId w:val="29"/>
        </w:numPr>
      </w:pPr>
      <w:r w:rsidRPr="001E1CBA">
        <w:t>O usuário seleciona uma opção.</w:t>
      </w:r>
    </w:p>
    <w:p w:rsidR="00F741B3" w:rsidRDefault="001E1CBA" w:rsidP="00217EA2">
      <w:pPr>
        <w:pStyle w:val="Texto"/>
        <w:numPr>
          <w:ilvl w:val="0"/>
          <w:numId w:val="29"/>
        </w:numPr>
      </w:pPr>
      <w:r w:rsidRPr="001E1CBA">
        <w:t>O usuário seleciona a UNIDADE DE MEDIDA.</w:t>
      </w:r>
    </w:p>
    <w:p w:rsidR="00F741B3" w:rsidRDefault="001E1CBA" w:rsidP="00217EA2">
      <w:pPr>
        <w:pStyle w:val="Texto"/>
        <w:numPr>
          <w:ilvl w:val="0"/>
          <w:numId w:val="29"/>
        </w:numPr>
      </w:pPr>
      <w:r w:rsidRPr="001E1CBA">
        <w:t>O usuário preenche o campo QUANTIDADE.</w:t>
      </w:r>
    </w:p>
    <w:p w:rsidR="00F741B3" w:rsidRDefault="001E1CBA" w:rsidP="00217EA2">
      <w:pPr>
        <w:pStyle w:val="Texto"/>
        <w:numPr>
          <w:ilvl w:val="0"/>
          <w:numId w:val="29"/>
        </w:numPr>
      </w:pPr>
      <w:r w:rsidRPr="001E1CBA">
        <w:t>O usuário pressiona o botão ADICIONAR.</w:t>
      </w:r>
    </w:p>
    <w:p w:rsidR="00F741B3" w:rsidRDefault="001E1CBA" w:rsidP="00217EA2">
      <w:pPr>
        <w:pStyle w:val="Texto"/>
        <w:numPr>
          <w:ilvl w:val="0"/>
          <w:numId w:val="29"/>
        </w:numPr>
      </w:pPr>
      <w:r w:rsidRPr="001E1CBA">
        <w:t>O sistema verifica o preenchimento.</w:t>
      </w:r>
    </w:p>
    <w:p w:rsidR="00F741B3" w:rsidRDefault="001E1CBA" w:rsidP="00217EA2">
      <w:pPr>
        <w:pStyle w:val="Texto"/>
        <w:numPr>
          <w:ilvl w:val="0"/>
          <w:numId w:val="29"/>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9"/>
        </w:numPr>
      </w:pPr>
      <w:r w:rsidRPr="001E1CBA">
        <w:t>O sistema exibe a tela (DV011).</w:t>
      </w:r>
    </w:p>
    <w:p w:rsidR="00F741B3" w:rsidRDefault="001E1CBA" w:rsidP="00217EA2">
      <w:pPr>
        <w:pStyle w:val="Texto"/>
        <w:numPr>
          <w:ilvl w:val="0"/>
          <w:numId w:val="29"/>
        </w:numPr>
      </w:pPr>
      <w:r w:rsidRPr="001E1CBA">
        <w:t>O usuário preenche o campo MODO DE PREPARO</w:t>
      </w:r>
      <w:r w:rsidR="00F741B3">
        <w:t xml:space="preserve"> </w:t>
      </w:r>
      <w:r w:rsidRPr="001E1CBA">
        <w:t>(A1) (A2) (A3).</w:t>
      </w:r>
    </w:p>
    <w:p w:rsidR="00F741B3" w:rsidRDefault="001E1CBA" w:rsidP="00217EA2">
      <w:pPr>
        <w:pStyle w:val="Texto"/>
        <w:numPr>
          <w:ilvl w:val="0"/>
          <w:numId w:val="29"/>
        </w:numPr>
      </w:pPr>
      <w:r w:rsidRPr="001E1CBA">
        <w:t>O usuário preenche o campo TEMPO DE PREPARO</w:t>
      </w:r>
      <w:r w:rsidR="00F741B3">
        <w:t xml:space="preserve"> </w:t>
      </w:r>
      <w:r w:rsidRPr="001E1CBA">
        <w:t>(A1) (A2) (A3).</w:t>
      </w:r>
    </w:p>
    <w:p w:rsidR="00F741B3" w:rsidRDefault="001E1CBA" w:rsidP="00217EA2">
      <w:pPr>
        <w:pStyle w:val="Texto"/>
        <w:numPr>
          <w:ilvl w:val="0"/>
          <w:numId w:val="29"/>
        </w:numPr>
      </w:pPr>
      <w:r w:rsidRPr="001E1CBA">
        <w:t>O usuário pressiona o botão SALVAR (A1) (A2) (A3).</w:t>
      </w:r>
    </w:p>
    <w:p w:rsidR="00F741B3" w:rsidRDefault="001E1CBA" w:rsidP="00217EA2">
      <w:pPr>
        <w:pStyle w:val="Texto"/>
        <w:numPr>
          <w:ilvl w:val="0"/>
          <w:numId w:val="29"/>
        </w:numPr>
      </w:pPr>
      <w:r w:rsidRPr="001E1CBA">
        <w:t>O sistema verifica se todos os campos estão preenchidos.</w:t>
      </w:r>
    </w:p>
    <w:p w:rsidR="00F741B3" w:rsidRDefault="001E1CBA" w:rsidP="00217EA2">
      <w:pPr>
        <w:pStyle w:val="Texto"/>
        <w:numPr>
          <w:ilvl w:val="0"/>
          <w:numId w:val="29"/>
        </w:numPr>
      </w:pPr>
      <w:r w:rsidRPr="001E1CBA">
        <w:t>O sistema salva o prato</w:t>
      </w:r>
      <w:r w:rsidR="00F741B3">
        <w:t xml:space="preserve"> </w:t>
      </w:r>
      <w:r w:rsidR="002C3575">
        <w:t>(E1</w:t>
      </w:r>
      <w:r w:rsidRPr="001E1CBA">
        <w:t>).</w:t>
      </w:r>
    </w:p>
    <w:p w:rsidR="001E1CBA" w:rsidRPr="001E1CBA" w:rsidRDefault="001E1CBA" w:rsidP="00217EA2">
      <w:pPr>
        <w:pStyle w:val="Texto"/>
        <w:numPr>
          <w:ilvl w:val="0"/>
          <w:numId w:val="29"/>
        </w:numPr>
      </w:pPr>
      <w:r w:rsidRPr="001E1CBA">
        <w:t>O caso de uso é encerrado.</w:t>
      </w:r>
    </w:p>
    <w:p w:rsidR="001E1CBA" w:rsidRPr="001E1CBA" w:rsidRDefault="001E1CBA" w:rsidP="00F741B3">
      <w:pPr>
        <w:pStyle w:val="Texto"/>
        <w:ind w:firstLine="0"/>
      </w:pPr>
      <w:r w:rsidRPr="001E1CBA">
        <w:t>A2. O usuário pressiona o botão EDITAR de um dos ingredientes da lista</w:t>
      </w:r>
    </w:p>
    <w:p w:rsidR="00F741B3" w:rsidRDefault="001E1CBA" w:rsidP="00217EA2">
      <w:pPr>
        <w:pStyle w:val="Texto"/>
        <w:numPr>
          <w:ilvl w:val="0"/>
          <w:numId w:val="30"/>
        </w:numPr>
      </w:pPr>
      <w:r w:rsidRPr="001E1CBA">
        <w:t>O sistema busca as unidades de medida.</w:t>
      </w:r>
    </w:p>
    <w:p w:rsidR="00F741B3" w:rsidRDefault="001E1CBA" w:rsidP="00217EA2">
      <w:pPr>
        <w:pStyle w:val="Texto"/>
        <w:numPr>
          <w:ilvl w:val="0"/>
          <w:numId w:val="30"/>
        </w:numPr>
      </w:pPr>
      <w:r w:rsidRPr="001E1CBA">
        <w:t>O sistema busca as informações do ingrediente selecionado</w:t>
      </w:r>
    </w:p>
    <w:p w:rsidR="00F741B3" w:rsidRDefault="001E1CBA" w:rsidP="00217EA2">
      <w:pPr>
        <w:pStyle w:val="Texto"/>
        <w:numPr>
          <w:ilvl w:val="0"/>
          <w:numId w:val="30"/>
        </w:numPr>
      </w:pPr>
      <w:r w:rsidRPr="001E1CBA">
        <w:t>O sistema bloqueia o campo NOME para edição</w:t>
      </w:r>
    </w:p>
    <w:p w:rsidR="00F741B3" w:rsidRDefault="001E1CBA" w:rsidP="00217EA2">
      <w:pPr>
        <w:pStyle w:val="Texto"/>
        <w:numPr>
          <w:ilvl w:val="0"/>
          <w:numId w:val="30"/>
        </w:numPr>
      </w:pPr>
      <w:r w:rsidRPr="001E1CBA">
        <w:t>O sistema exibe a tela (DV012).</w:t>
      </w:r>
    </w:p>
    <w:p w:rsidR="00F741B3" w:rsidRDefault="001E1CBA" w:rsidP="00217EA2">
      <w:pPr>
        <w:pStyle w:val="Texto"/>
        <w:numPr>
          <w:ilvl w:val="0"/>
          <w:numId w:val="30"/>
        </w:numPr>
      </w:pPr>
      <w:r w:rsidRPr="001E1CBA">
        <w:t xml:space="preserve">O usuário </w:t>
      </w:r>
      <w:r w:rsidR="002C3575">
        <w:t>altera as informações</w:t>
      </w:r>
      <w:r w:rsidRPr="001E1CBA">
        <w:t>.</w:t>
      </w:r>
    </w:p>
    <w:p w:rsidR="00F741B3" w:rsidRDefault="001E1CBA" w:rsidP="00217EA2">
      <w:pPr>
        <w:pStyle w:val="Texto"/>
        <w:numPr>
          <w:ilvl w:val="0"/>
          <w:numId w:val="30"/>
        </w:numPr>
      </w:pPr>
      <w:r w:rsidRPr="001E1CBA">
        <w:t>O usuário pressiona o botão ADICIONAR.</w:t>
      </w:r>
    </w:p>
    <w:p w:rsidR="00F741B3" w:rsidRDefault="001E1CBA" w:rsidP="00217EA2">
      <w:pPr>
        <w:pStyle w:val="Texto"/>
        <w:numPr>
          <w:ilvl w:val="0"/>
          <w:numId w:val="30"/>
        </w:numPr>
      </w:pPr>
      <w:r w:rsidRPr="001E1CBA">
        <w:t>O sistema verifica o preenchimento.</w:t>
      </w:r>
    </w:p>
    <w:p w:rsidR="00F741B3" w:rsidRDefault="001E1CBA" w:rsidP="00217EA2">
      <w:pPr>
        <w:pStyle w:val="Texto"/>
        <w:numPr>
          <w:ilvl w:val="0"/>
          <w:numId w:val="30"/>
        </w:numPr>
      </w:pPr>
      <w:r w:rsidRPr="001E1CBA">
        <w:t>O sistema altera os dados do ingrediente na lista de ingredientes do prato q</w:t>
      </w:r>
      <w:r w:rsidR="002C3575">
        <w:t>ue está sendo cadastrado (E1</w:t>
      </w:r>
      <w:r w:rsidRPr="001E1CBA">
        <w:t>).</w:t>
      </w:r>
    </w:p>
    <w:p w:rsidR="00F741B3" w:rsidRDefault="001E1CBA" w:rsidP="00217EA2">
      <w:pPr>
        <w:pStyle w:val="Texto"/>
        <w:numPr>
          <w:ilvl w:val="0"/>
          <w:numId w:val="30"/>
        </w:numPr>
      </w:pPr>
      <w:r w:rsidRPr="001E1CBA">
        <w:t>O sistema exibe a tela (DV011).</w:t>
      </w:r>
    </w:p>
    <w:p w:rsidR="00F741B3" w:rsidRDefault="001E1CBA" w:rsidP="00217EA2">
      <w:pPr>
        <w:pStyle w:val="Texto"/>
        <w:numPr>
          <w:ilvl w:val="0"/>
          <w:numId w:val="30"/>
        </w:numPr>
      </w:pPr>
      <w:r w:rsidRPr="001E1CBA">
        <w:t>O usuário preenche o campo MODO DE PREPARO (A1) (A2) (A3).</w:t>
      </w:r>
    </w:p>
    <w:p w:rsidR="00F741B3" w:rsidRDefault="001E1CBA" w:rsidP="00217EA2">
      <w:pPr>
        <w:pStyle w:val="Texto"/>
        <w:numPr>
          <w:ilvl w:val="0"/>
          <w:numId w:val="30"/>
        </w:numPr>
      </w:pPr>
      <w:r w:rsidRPr="001E1CBA">
        <w:t>O usuário preenche o campo TEMPO DE PREPARO (A1) (A2) (A3).</w:t>
      </w:r>
    </w:p>
    <w:p w:rsidR="00F741B3" w:rsidRDefault="001E1CBA" w:rsidP="00217EA2">
      <w:pPr>
        <w:pStyle w:val="Texto"/>
        <w:numPr>
          <w:ilvl w:val="0"/>
          <w:numId w:val="30"/>
        </w:numPr>
      </w:pPr>
      <w:r w:rsidRPr="001E1CBA">
        <w:t>O usuário pressiona o botão SALVAR (A1) (A2) (A3).</w:t>
      </w:r>
    </w:p>
    <w:p w:rsidR="00F741B3" w:rsidRDefault="001E1CBA" w:rsidP="00217EA2">
      <w:pPr>
        <w:pStyle w:val="Texto"/>
        <w:numPr>
          <w:ilvl w:val="0"/>
          <w:numId w:val="30"/>
        </w:numPr>
      </w:pPr>
      <w:r w:rsidRPr="001E1CBA">
        <w:lastRenderedPageBreak/>
        <w:t>O sistema verifica se todos os campos estão preenchidos.</w:t>
      </w:r>
    </w:p>
    <w:p w:rsidR="00F741B3" w:rsidRDefault="001E1CBA" w:rsidP="00217EA2">
      <w:pPr>
        <w:pStyle w:val="Texto"/>
        <w:numPr>
          <w:ilvl w:val="0"/>
          <w:numId w:val="30"/>
        </w:numPr>
      </w:pPr>
      <w:r w:rsidRPr="001E1CBA">
        <w:t>O sistema salva o prato</w:t>
      </w:r>
      <w:r w:rsidR="002C3575">
        <w:t xml:space="preserve"> (E1</w:t>
      </w:r>
      <w:r w:rsidRPr="001E1CBA">
        <w:t>).</w:t>
      </w:r>
    </w:p>
    <w:p w:rsidR="001E1CBA" w:rsidRPr="001E1CBA" w:rsidRDefault="001E1CBA" w:rsidP="00217EA2">
      <w:pPr>
        <w:pStyle w:val="Texto"/>
        <w:numPr>
          <w:ilvl w:val="0"/>
          <w:numId w:val="30"/>
        </w:numPr>
      </w:pPr>
      <w:r w:rsidRPr="001E1CBA">
        <w:t>O caso de uso é encerrado.</w:t>
      </w:r>
    </w:p>
    <w:p w:rsidR="001E1CBA" w:rsidRPr="001E1CBA" w:rsidRDefault="001E1CBA" w:rsidP="00F741B3">
      <w:pPr>
        <w:pStyle w:val="Texto"/>
        <w:ind w:firstLine="0"/>
      </w:pPr>
      <w:r w:rsidRPr="001E1CBA">
        <w:t>A3. O usuário pressiona o botão EXCLUIR de um dos ingredientes da lista</w:t>
      </w:r>
    </w:p>
    <w:p w:rsidR="002C3575" w:rsidRDefault="001E1CBA" w:rsidP="00217EA2">
      <w:pPr>
        <w:pStyle w:val="Texto"/>
        <w:numPr>
          <w:ilvl w:val="0"/>
          <w:numId w:val="31"/>
        </w:numPr>
      </w:pPr>
      <w:r w:rsidRPr="001E1CBA">
        <w:t xml:space="preserve">O sistema exibe a mensagem “TEM CERTEZA QUE DESEJA ELIMINAR ESSE </w:t>
      </w:r>
      <w:proofErr w:type="gramStart"/>
      <w:r w:rsidRPr="001E1CBA">
        <w:t>INGREDIENTE?”</w:t>
      </w:r>
      <w:proofErr w:type="gramEnd"/>
      <w:r w:rsidRPr="001E1CBA">
        <w:t xml:space="preserve"> (DV005).</w:t>
      </w:r>
    </w:p>
    <w:p w:rsidR="002C3575" w:rsidRDefault="001E1CBA" w:rsidP="00217EA2">
      <w:pPr>
        <w:pStyle w:val="Texto"/>
        <w:numPr>
          <w:ilvl w:val="0"/>
          <w:numId w:val="31"/>
        </w:numPr>
      </w:pPr>
      <w:r w:rsidRPr="001E1CBA">
        <w:t>O usuário pressiona o botão SIM (A4).</w:t>
      </w:r>
    </w:p>
    <w:p w:rsidR="002C3575" w:rsidRDefault="001E1CBA" w:rsidP="00217EA2">
      <w:pPr>
        <w:pStyle w:val="Texto"/>
        <w:numPr>
          <w:ilvl w:val="0"/>
          <w:numId w:val="31"/>
        </w:numPr>
      </w:pPr>
      <w:r w:rsidRPr="001E1CBA">
        <w:t>O sistema realiza a exclusão do registro.</w:t>
      </w:r>
    </w:p>
    <w:p w:rsidR="002C3575" w:rsidRDefault="001E1CBA" w:rsidP="00217EA2">
      <w:pPr>
        <w:pStyle w:val="Texto"/>
        <w:numPr>
          <w:ilvl w:val="0"/>
          <w:numId w:val="31"/>
        </w:numPr>
      </w:pPr>
      <w:r w:rsidRPr="001E1CBA">
        <w:t>O sistema remove o ingrediente da lista.</w:t>
      </w:r>
    </w:p>
    <w:p w:rsidR="002C3575" w:rsidRDefault="001E1CBA" w:rsidP="00217EA2">
      <w:pPr>
        <w:pStyle w:val="Texto"/>
        <w:numPr>
          <w:ilvl w:val="0"/>
          <w:numId w:val="31"/>
        </w:numPr>
      </w:pPr>
      <w:r w:rsidRPr="001E1CBA">
        <w:t>O sistema exibe a mensagem “Ingrediente eliminado”.</w:t>
      </w:r>
    </w:p>
    <w:p w:rsidR="002C3575" w:rsidRDefault="001E1CBA" w:rsidP="00217EA2">
      <w:pPr>
        <w:pStyle w:val="Texto"/>
        <w:numPr>
          <w:ilvl w:val="0"/>
          <w:numId w:val="31"/>
        </w:numPr>
      </w:pPr>
      <w:r w:rsidRPr="001E1CBA">
        <w:t>O usuário pressiona o botão SALVAR (A1) (A2) (A3).</w:t>
      </w:r>
    </w:p>
    <w:p w:rsidR="002C3575" w:rsidRDefault="001E1CBA" w:rsidP="00217EA2">
      <w:pPr>
        <w:pStyle w:val="Texto"/>
        <w:numPr>
          <w:ilvl w:val="0"/>
          <w:numId w:val="31"/>
        </w:numPr>
      </w:pPr>
      <w:r w:rsidRPr="001E1CBA">
        <w:t>O sistema verifica se todos os campos estão preenchidos.</w:t>
      </w:r>
    </w:p>
    <w:p w:rsidR="002C3575" w:rsidRDefault="001E1CBA" w:rsidP="00217EA2">
      <w:pPr>
        <w:pStyle w:val="Texto"/>
        <w:numPr>
          <w:ilvl w:val="0"/>
          <w:numId w:val="31"/>
        </w:numPr>
      </w:pPr>
      <w:r w:rsidRPr="001E1CBA">
        <w:t>O sistema salva o prato</w:t>
      </w:r>
      <w:r w:rsidR="002C3575">
        <w:t xml:space="preserve"> (E1</w:t>
      </w:r>
      <w:r w:rsidRPr="001E1CBA">
        <w:t>).</w:t>
      </w:r>
    </w:p>
    <w:p w:rsidR="001E1CBA" w:rsidRPr="001E1CBA" w:rsidRDefault="001E1CBA" w:rsidP="00217EA2">
      <w:pPr>
        <w:pStyle w:val="Texto"/>
        <w:numPr>
          <w:ilvl w:val="0"/>
          <w:numId w:val="31"/>
        </w:numPr>
      </w:pPr>
      <w:r w:rsidRPr="001E1CBA">
        <w:t>O caso de uso é encerrado.</w:t>
      </w:r>
    </w:p>
    <w:p w:rsidR="001E1CBA" w:rsidRPr="001E1CBA" w:rsidRDefault="001E1CBA" w:rsidP="002C3575">
      <w:pPr>
        <w:pStyle w:val="Texto"/>
        <w:ind w:firstLine="0"/>
      </w:pPr>
      <w:r w:rsidRPr="001E1CBA">
        <w:t>A4. O usuário pressiona o botão NÃO</w:t>
      </w:r>
    </w:p>
    <w:p w:rsidR="002C3575" w:rsidRDefault="001E1CBA" w:rsidP="00217EA2">
      <w:pPr>
        <w:pStyle w:val="Texto"/>
        <w:numPr>
          <w:ilvl w:val="0"/>
          <w:numId w:val="32"/>
        </w:numPr>
      </w:pPr>
      <w:r w:rsidRPr="001E1CBA">
        <w:t xml:space="preserve">O sistema fecha a mensagem “TEM CERTEZA QUE DESEJA ELIMINAR ESSE </w:t>
      </w:r>
      <w:proofErr w:type="gramStart"/>
      <w:r w:rsidRPr="001E1CBA">
        <w:t>INGREDIENTE?”</w:t>
      </w:r>
      <w:proofErr w:type="gramEnd"/>
      <w:r w:rsidRPr="001E1CBA">
        <w:t xml:space="preserve"> (DV005).</w:t>
      </w:r>
    </w:p>
    <w:p w:rsidR="002C3575" w:rsidRDefault="001E1CBA" w:rsidP="00217EA2">
      <w:pPr>
        <w:pStyle w:val="Texto"/>
        <w:numPr>
          <w:ilvl w:val="0"/>
          <w:numId w:val="32"/>
        </w:numPr>
      </w:pPr>
      <w:r w:rsidRPr="001E1CBA">
        <w:t>O usuário pressiona o botão SALVAR.</w:t>
      </w:r>
    </w:p>
    <w:p w:rsidR="002C3575" w:rsidRDefault="001E1CBA" w:rsidP="00217EA2">
      <w:pPr>
        <w:pStyle w:val="Texto"/>
        <w:numPr>
          <w:ilvl w:val="0"/>
          <w:numId w:val="32"/>
        </w:numPr>
      </w:pPr>
      <w:r w:rsidRPr="001E1CBA">
        <w:t>O sistema verifica se todos os campos estão preenchidos.</w:t>
      </w:r>
    </w:p>
    <w:p w:rsidR="002C3575" w:rsidRDefault="00254230" w:rsidP="00217EA2">
      <w:pPr>
        <w:pStyle w:val="Texto"/>
        <w:numPr>
          <w:ilvl w:val="0"/>
          <w:numId w:val="32"/>
        </w:numPr>
      </w:pPr>
      <w:r>
        <w:t>O sistema salva o prato (E1</w:t>
      </w:r>
      <w:r w:rsidR="001E1CBA" w:rsidRPr="001E1CBA">
        <w:t>).</w:t>
      </w:r>
    </w:p>
    <w:p w:rsidR="001E1CBA" w:rsidRPr="001E1CBA" w:rsidRDefault="001E1CBA" w:rsidP="00217EA2">
      <w:pPr>
        <w:pStyle w:val="Texto"/>
        <w:numPr>
          <w:ilvl w:val="0"/>
          <w:numId w:val="32"/>
        </w:numPr>
      </w:pPr>
      <w:r w:rsidRPr="001E1CBA">
        <w:t>O caso de uso é encerrado.</w:t>
      </w:r>
    </w:p>
    <w:p w:rsidR="001E1CBA" w:rsidRPr="001E1CBA" w:rsidRDefault="001E1CBA" w:rsidP="002C3575">
      <w:pPr>
        <w:pStyle w:val="Texto"/>
        <w:ind w:firstLine="0"/>
      </w:pPr>
      <w:bookmarkStart w:id="266" w:name="_Toc2367046"/>
      <w:r w:rsidRPr="001E1CBA">
        <w:t>Fluxos de exceção</w:t>
      </w:r>
      <w:bookmarkEnd w:id="266"/>
    </w:p>
    <w:p w:rsidR="001E1CBA" w:rsidRPr="001E1CBA" w:rsidRDefault="001E1CBA" w:rsidP="002C3575">
      <w:pPr>
        <w:pStyle w:val="Texto"/>
        <w:ind w:firstLine="0"/>
      </w:pPr>
      <w:r w:rsidRPr="001E1CBA">
        <w:t>E</w:t>
      </w:r>
      <w:r w:rsidR="002C3575">
        <w:t>1</w:t>
      </w:r>
      <w:r w:rsidRPr="001E1CBA">
        <w:t>. O sistema identifica que existem campos sem preenchimento</w:t>
      </w:r>
    </w:p>
    <w:p w:rsidR="002C3575" w:rsidRDefault="001E1CBA" w:rsidP="00217EA2">
      <w:pPr>
        <w:pStyle w:val="Texto"/>
        <w:numPr>
          <w:ilvl w:val="0"/>
          <w:numId w:val="33"/>
        </w:numPr>
      </w:pPr>
      <w:r w:rsidRPr="001E1CBA">
        <w:t>O sistema exibe a mensagem “</w:t>
      </w:r>
      <w:r w:rsidR="002C3575">
        <w:t>TODOS OS C</w:t>
      </w:r>
      <w:r w:rsidRPr="001E1CBA">
        <w:t>AMPO</w:t>
      </w:r>
      <w:r w:rsidR="002C3575">
        <w:t xml:space="preserve">S DEVEM SER </w:t>
      </w:r>
      <w:r w:rsidRPr="001E1CBA">
        <w:t>PREENCHIDO</w:t>
      </w:r>
      <w:r w:rsidR="002C3575">
        <w:t>S</w:t>
      </w:r>
      <w:r w:rsidRPr="001E1CBA">
        <w:t>”</w:t>
      </w:r>
      <w:r w:rsidR="002C3575">
        <w:t>.</w:t>
      </w:r>
    </w:p>
    <w:p w:rsidR="002C3575" w:rsidRDefault="001E1CBA" w:rsidP="00217EA2">
      <w:pPr>
        <w:pStyle w:val="Texto"/>
        <w:numPr>
          <w:ilvl w:val="0"/>
          <w:numId w:val="33"/>
        </w:numPr>
      </w:pPr>
      <w:r w:rsidRPr="001E1CBA">
        <w:t>O usuário preenche o campo indicado.</w:t>
      </w:r>
    </w:p>
    <w:p w:rsidR="002C3575" w:rsidRDefault="001E1CBA" w:rsidP="00217EA2">
      <w:pPr>
        <w:pStyle w:val="Texto"/>
        <w:numPr>
          <w:ilvl w:val="0"/>
          <w:numId w:val="33"/>
        </w:numPr>
      </w:pPr>
      <w:r w:rsidRPr="001E1CBA">
        <w:t>O usuário pressiona o botão SALVAR.</w:t>
      </w:r>
    </w:p>
    <w:p w:rsidR="002C3575" w:rsidRDefault="001E1CBA" w:rsidP="00217EA2">
      <w:pPr>
        <w:pStyle w:val="Texto"/>
        <w:numPr>
          <w:ilvl w:val="0"/>
          <w:numId w:val="33"/>
        </w:numPr>
      </w:pPr>
      <w:r w:rsidRPr="001E1CBA">
        <w:t>O sistema verifica se todos os campos estão preenchidos.</w:t>
      </w:r>
    </w:p>
    <w:p w:rsidR="002C3575" w:rsidRDefault="001E1CBA" w:rsidP="00217EA2">
      <w:pPr>
        <w:pStyle w:val="Texto"/>
        <w:numPr>
          <w:ilvl w:val="0"/>
          <w:numId w:val="33"/>
        </w:numPr>
      </w:pPr>
      <w:r w:rsidRPr="001E1CBA">
        <w:t>O sistema salva o prato.</w:t>
      </w:r>
    </w:p>
    <w:p w:rsidR="001E1CBA" w:rsidRPr="001E1CBA" w:rsidRDefault="001E1CBA" w:rsidP="00217EA2">
      <w:pPr>
        <w:pStyle w:val="Texto"/>
        <w:numPr>
          <w:ilvl w:val="0"/>
          <w:numId w:val="33"/>
        </w:numPr>
      </w:pPr>
      <w:r w:rsidRPr="001E1CBA">
        <w:t>O caso de uso é encerrado.</w:t>
      </w:r>
    </w:p>
    <w:p w:rsidR="00254230" w:rsidRDefault="00254230" w:rsidP="001E1CBA">
      <w:pPr>
        <w:pStyle w:val="Texto"/>
      </w:pPr>
      <w:bookmarkStart w:id="267" w:name="_Toc2367047"/>
    </w:p>
    <w:p w:rsidR="001E1CBA" w:rsidRPr="001E1CBA" w:rsidRDefault="001E1CBA" w:rsidP="00254230">
      <w:pPr>
        <w:pStyle w:val="Texto"/>
        <w:jc w:val="center"/>
      </w:pPr>
      <w:r w:rsidRPr="001E1CBA">
        <w:t>Especificação do caso de uso UC004 – Buscar pratos</w:t>
      </w:r>
      <w:bookmarkEnd w:id="267"/>
    </w:p>
    <w:p w:rsidR="001E1CBA" w:rsidRPr="001E1CBA" w:rsidRDefault="001E1CBA" w:rsidP="00254230">
      <w:pPr>
        <w:pStyle w:val="Texto"/>
        <w:ind w:firstLine="0"/>
      </w:pPr>
      <w:bookmarkStart w:id="268" w:name="_Toc2367048"/>
      <w:r w:rsidRPr="001E1CBA">
        <w:t>Descrição</w:t>
      </w:r>
      <w:bookmarkEnd w:id="268"/>
    </w:p>
    <w:p w:rsidR="001E1CBA" w:rsidRPr="001E1CBA" w:rsidRDefault="001E1CBA" w:rsidP="001E1CBA">
      <w:pPr>
        <w:pStyle w:val="Texto"/>
      </w:pPr>
      <w:r w:rsidRPr="001E1CBA">
        <w:lastRenderedPageBreak/>
        <w:t>Esse caso de uso descreve a tela de pesquisa de pratos.</w:t>
      </w:r>
    </w:p>
    <w:p w:rsidR="001E1CBA" w:rsidRPr="001E1CBA" w:rsidRDefault="001E1CBA" w:rsidP="00254230">
      <w:pPr>
        <w:pStyle w:val="Texto"/>
        <w:ind w:firstLine="0"/>
      </w:pPr>
      <w:bookmarkStart w:id="269" w:name="_Toc2367049"/>
      <w:r w:rsidRPr="001E1CBA">
        <w:t>Data View</w:t>
      </w:r>
      <w:bookmarkEnd w:id="269"/>
    </w:p>
    <w:p w:rsidR="001E1CBA" w:rsidRPr="001E1CBA" w:rsidRDefault="001E1CBA" w:rsidP="001E1CBA">
      <w:pPr>
        <w:pStyle w:val="Texto"/>
      </w:pPr>
      <w:r w:rsidRPr="001E1CBA">
        <w:t>DV006 – Busca de pratos</w:t>
      </w:r>
    </w:p>
    <w:p w:rsidR="001E1CBA" w:rsidRPr="001E1CBA" w:rsidRDefault="001E1CBA" w:rsidP="001E1CBA">
      <w:pPr>
        <w:pStyle w:val="Texto"/>
      </w:pPr>
      <w:r w:rsidRPr="001E1CBA">
        <w:t>DV007 – Busca meus pratos</w:t>
      </w:r>
    </w:p>
    <w:p w:rsidR="001E1CBA" w:rsidRPr="001E1CBA" w:rsidRDefault="001E1CBA" w:rsidP="00254230">
      <w:pPr>
        <w:pStyle w:val="Texto"/>
        <w:ind w:firstLine="0"/>
      </w:pPr>
      <w:bookmarkStart w:id="270" w:name="_Toc2367050"/>
      <w:r w:rsidRPr="001E1CBA">
        <w:t>Pré-condições</w:t>
      </w:r>
      <w:bookmarkEnd w:id="270"/>
    </w:p>
    <w:p w:rsidR="001E1CBA" w:rsidRPr="001E1CBA" w:rsidRDefault="001E1CBA" w:rsidP="001E1CBA">
      <w:pPr>
        <w:pStyle w:val="Texto"/>
        <w:rPr>
          <w:b/>
        </w:rPr>
      </w:pPr>
      <w:r w:rsidRPr="001E1CBA">
        <w:t>O usuário deve ter realizado o login.</w:t>
      </w:r>
    </w:p>
    <w:p w:rsidR="001E1CBA" w:rsidRPr="001E1CBA" w:rsidRDefault="001E1CBA" w:rsidP="00254230">
      <w:pPr>
        <w:pStyle w:val="Texto"/>
        <w:ind w:firstLine="0"/>
      </w:pPr>
      <w:bookmarkStart w:id="271" w:name="_Toc2367051"/>
      <w:r w:rsidRPr="001E1CBA">
        <w:t>Pós-condições</w:t>
      </w:r>
      <w:bookmarkEnd w:id="271"/>
    </w:p>
    <w:p w:rsidR="001E1CBA" w:rsidRPr="001E1CBA" w:rsidRDefault="001E1CBA" w:rsidP="001E1CBA">
      <w:pPr>
        <w:pStyle w:val="Texto"/>
      </w:pPr>
      <w:r w:rsidRPr="001E1CBA">
        <w:t>Após o termino normal desse caso de uso o sistema deve:</w:t>
      </w:r>
    </w:p>
    <w:p w:rsidR="00254230" w:rsidRDefault="001E1CBA" w:rsidP="00217EA2">
      <w:pPr>
        <w:pStyle w:val="Texto"/>
        <w:numPr>
          <w:ilvl w:val="0"/>
          <w:numId w:val="34"/>
        </w:numPr>
      </w:pPr>
      <w:r w:rsidRPr="001E1CBA">
        <w:t>Ter realizado a busca de pratos.</w:t>
      </w:r>
    </w:p>
    <w:p w:rsidR="001E1CBA" w:rsidRPr="001E1CBA" w:rsidRDefault="001E1CBA" w:rsidP="00217EA2">
      <w:pPr>
        <w:pStyle w:val="Texto"/>
        <w:numPr>
          <w:ilvl w:val="0"/>
          <w:numId w:val="34"/>
        </w:numPr>
      </w:pPr>
      <w:r w:rsidRPr="001E1CBA">
        <w:t>Exibir os pratos para o usuário.</w:t>
      </w:r>
    </w:p>
    <w:p w:rsidR="001E1CBA" w:rsidRPr="001E1CBA" w:rsidRDefault="001E1CBA" w:rsidP="00254230">
      <w:pPr>
        <w:pStyle w:val="Texto"/>
        <w:ind w:firstLine="0"/>
      </w:pPr>
      <w:bookmarkStart w:id="272" w:name="_Toc2367052"/>
      <w:r w:rsidRPr="001E1CBA">
        <w:t>Ator primário</w:t>
      </w:r>
      <w:bookmarkEnd w:id="272"/>
    </w:p>
    <w:p w:rsidR="001E1CBA" w:rsidRPr="001E1CBA" w:rsidRDefault="001E1CBA" w:rsidP="001E1CBA">
      <w:pPr>
        <w:pStyle w:val="Texto"/>
      </w:pPr>
      <w:r w:rsidRPr="001E1CBA">
        <w:t>Usuário.</w:t>
      </w:r>
    </w:p>
    <w:p w:rsidR="001E1CBA" w:rsidRPr="001E1CBA" w:rsidRDefault="001E1CBA" w:rsidP="00254230">
      <w:pPr>
        <w:pStyle w:val="Texto"/>
        <w:ind w:firstLine="0"/>
      </w:pPr>
      <w:bookmarkStart w:id="273" w:name="_Toc2367053"/>
      <w:r w:rsidRPr="001E1CBA">
        <w:t>Fluxo de eventos principal</w:t>
      </w:r>
      <w:bookmarkEnd w:id="273"/>
    </w:p>
    <w:p w:rsidR="00254230" w:rsidRDefault="001E1CBA" w:rsidP="00217EA2">
      <w:pPr>
        <w:pStyle w:val="Texto"/>
        <w:numPr>
          <w:ilvl w:val="0"/>
          <w:numId w:val="35"/>
        </w:numPr>
      </w:pPr>
      <w:r w:rsidRPr="001E1CBA">
        <w:t>O sistema busca os ingredientes do usuário.</w:t>
      </w:r>
    </w:p>
    <w:p w:rsidR="00254230" w:rsidRDefault="001E1CBA" w:rsidP="00217EA2">
      <w:pPr>
        <w:pStyle w:val="Texto"/>
        <w:numPr>
          <w:ilvl w:val="0"/>
          <w:numId w:val="35"/>
        </w:numPr>
      </w:pPr>
      <w:r w:rsidRPr="001E1CBA">
        <w:t>O sistema busca os pratos de acor</w:t>
      </w:r>
      <w:r w:rsidR="00815EB6">
        <w:t>do com os ingredientes (R2)</w:t>
      </w:r>
      <w:r w:rsidRPr="001E1CBA">
        <w:t>.</w:t>
      </w:r>
    </w:p>
    <w:p w:rsidR="00254230" w:rsidRDefault="001E1CBA" w:rsidP="00217EA2">
      <w:pPr>
        <w:pStyle w:val="Texto"/>
        <w:numPr>
          <w:ilvl w:val="0"/>
          <w:numId w:val="35"/>
        </w:numPr>
      </w:pPr>
      <w:r w:rsidRPr="001E1CBA">
        <w:t>O sistema seleciona a aba GERAL.</w:t>
      </w:r>
    </w:p>
    <w:p w:rsidR="00254230" w:rsidRDefault="001E1CBA" w:rsidP="00217EA2">
      <w:pPr>
        <w:pStyle w:val="Texto"/>
        <w:numPr>
          <w:ilvl w:val="0"/>
          <w:numId w:val="35"/>
        </w:numPr>
      </w:pPr>
      <w:r w:rsidRPr="001E1CBA">
        <w:t>O sistema exibe a tela (DV006).</w:t>
      </w:r>
    </w:p>
    <w:p w:rsidR="00254230" w:rsidRDefault="001E1CBA" w:rsidP="00217EA2">
      <w:pPr>
        <w:pStyle w:val="Texto"/>
        <w:numPr>
          <w:ilvl w:val="0"/>
          <w:numId w:val="35"/>
        </w:numPr>
      </w:pPr>
      <w:r w:rsidRPr="001E1CBA">
        <w:t>O usuário pressiona um prato</w:t>
      </w:r>
      <w:r w:rsidR="00254230">
        <w:t xml:space="preserve"> (A1) (A2) (A3)</w:t>
      </w:r>
      <w:r w:rsidRPr="001E1CBA">
        <w:t>.</w:t>
      </w:r>
    </w:p>
    <w:p w:rsidR="00254230" w:rsidRDefault="001E1CBA" w:rsidP="00217EA2">
      <w:pPr>
        <w:pStyle w:val="Texto"/>
        <w:numPr>
          <w:ilvl w:val="0"/>
          <w:numId w:val="35"/>
        </w:numPr>
      </w:pPr>
      <w:r w:rsidRPr="001E1CBA">
        <w:t>O sistema chama o UC005.</w:t>
      </w:r>
    </w:p>
    <w:p w:rsidR="001E1CBA" w:rsidRPr="001E1CBA" w:rsidRDefault="001E1CBA" w:rsidP="00217EA2">
      <w:pPr>
        <w:pStyle w:val="Texto"/>
        <w:numPr>
          <w:ilvl w:val="0"/>
          <w:numId w:val="35"/>
        </w:numPr>
      </w:pPr>
      <w:r w:rsidRPr="001E1CBA">
        <w:t>O caso de uso é encerrado.</w:t>
      </w:r>
    </w:p>
    <w:p w:rsidR="001E1CBA" w:rsidRPr="001E1CBA" w:rsidRDefault="001E1CBA" w:rsidP="00254230">
      <w:pPr>
        <w:pStyle w:val="Texto"/>
        <w:ind w:firstLine="0"/>
      </w:pPr>
      <w:bookmarkStart w:id="274" w:name="_Toc2367054"/>
      <w:r w:rsidRPr="001E1CBA">
        <w:t>Fluxos alternativos</w:t>
      </w:r>
      <w:bookmarkEnd w:id="274"/>
    </w:p>
    <w:p w:rsidR="001E1CBA" w:rsidRPr="001E1CBA" w:rsidRDefault="001E1CBA" w:rsidP="00815EB6">
      <w:pPr>
        <w:pStyle w:val="Texto"/>
        <w:ind w:firstLine="0"/>
      </w:pPr>
      <w:r w:rsidRPr="001E1CBA">
        <w:t>A</w:t>
      </w:r>
      <w:r w:rsidR="00254230">
        <w:t>1</w:t>
      </w:r>
      <w:r w:rsidRPr="001E1CBA">
        <w:t>. O usuário pressiona a aba FAVORITOS</w:t>
      </w:r>
    </w:p>
    <w:p w:rsidR="00815EB6" w:rsidRDefault="001E1CBA" w:rsidP="00217EA2">
      <w:pPr>
        <w:pStyle w:val="Texto"/>
        <w:numPr>
          <w:ilvl w:val="0"/>
          <w:numId w:val="36"/>
        </w:numPr>
      </w:pPr>
      <w:r w:rsidRPr="001E1CBA">
        <w:t>O sistema busca os ingredientes do usuário.</w:t>
      </w:r>
    </w:p>
    <w:p w:rsidR="00815EB6" w:rsidRDefault="001E1CBA" w:rsidP="00217EA2">
      <w:pPr>
        <w:pStyle w:val="Texto"/>
        <w:numPr>
          <w:ilvl w:val="0"/>
          <w:numId w:val="36"/>
        </w:numPr>
      </w:pPr>
      <w:r w:rsidRPr="001E1CBA">
        <w:t>O sistema busca os pratos de acor</w:t>
      </w:r>
      <w:r w:rsidR="00815EB6">
        <w:t>do com os ingredientes (R2)</w:t>
      </w:r>
      <w:r w:rsidRPr="001E1CBA">
        <w:t>.</w:t>
      </w:r>
    </w:p>
    <w:p w:rsidR="00815EB6" w:rsidRDefault="001E1CBA" w:rsidP="00217EA2">
      <w:pPr>
        <w:pStyle w:val="Texto"/>
        <w:numPr>
          <w:ilvl w:val="0"/>
          <w:numId w:val="36"/>
        </w:numPr>
      </w:pPr>
      <w:r w:rsidRPr="001E1CBA">
        <w:t>O sistema exibe a tela (DV006).</w:t>
      </w:r>
    </w:p>
    <w:p w:rsidR="00815EB6" w:rsidRDefault="001E1CBA" w:rsidP="00217EA2">
      <w:pPr>
        <w:pStyle w:val="Texto"/>
        <w:numPr>
          <w:ilvl w:val="0"/>
          <w:numId w:val="36"/>
        </w:numPr>
      </w:pPr>
      <w:r w:rsidRPr="001E1CBA">
        <w:t>O usuário pressi</w:t>
      </w:r>
      <w:r w:rsidR="00254230">
        <w:t>ona um prato (A2</w:t>
      </w:r>
      <w:r w:rsidRPr="001E1CBA">
        <w:t>) (A3) (A4) (A5).</w:t>
      </w:r>
    </w:p>
    <w:p w:rsidR="00815EB6" w:rsidRDefault="001E1CBA" w:rsidP="00217EA2">
      <w:pPr>
        <w:pStyle w:val="Texto"/>
        <w:numPr>
          <w:ilvl w:val="0"/>
          <w:numId w:val="36"/>
        </w:numPr>
      </w:pPr>
      <w:r w:rsidRPr="001E1CBA">
        <w:t>O sistema chama o UC005.</w:t>
      </w:r>
    </w:p>
    <w:p w:rsidR="001E1CBA" w:rsidRPr="001E1CBA" w:rsidRDefault="001E1CBA" w:rsidP="00217EA2">
      <w:pPr>
        <w:pStyle w:val="Texto"/>
        <w:numPr>
          <w:ilvl w:val="0"/>
          <w:numId w:val="36"/>
        </w:numPr>
      </w:pPr>
      <w:r w:rsidRPr="001E1CBA">
        <w:t>O caso de uso é encerrado.</w:t>
      </w:r>
    </w:p>
    <w:p w:rsidR="001E1CBA" w:rsidRPr="001E1CBA" w:rsidRDefault="00254230" w:rsidP="00815EB6">
      <w:pPr>
        <w:pStyle w:val="Texto"/>
        <w:ind w:firstLine="0"/>
      </w:pPr>
      <w:r>
        <w:t>A2</w:t>
      </w:r>
      <w:r w:rsidR="001E1CBA" w:rsidRPr="001E1CBA">
        <w:t>. O usuário pressiona a aba HISTÓRICO</w:t>
      </w:r>
    </w:p>
    <w:p w:rsidR="00815EB6" w:rsidRDefault="001E1CBA" w:rsidP="00217EA2">
      <w:pPr>
        <w:pStyle w:val="Texto"/>
        <w:numPr>
          <w:ilvl w:val="0"/>
          <w:numId w:val="37"/>
        </w:numPr>
      </w:pPr>
      <w:r w:rsidRPr="001E1CBA">
        <w:t>O sistema busca os pratos r</w:t>
      </w:r>
      <w:r w:rsidR="00815EB6">
        <w:t>ealizados pelo usuário (R8)</w:t>
      </w:r>
      <w:r w:rsidRPr="001E1CBA">
        <w:t>.</w:t>
      </w:r>
    </w:p>
    <w:p w:rsidR="00815EB6" w:rsidRDefault="001E1CBA" w:rsidP="00217EA2">
      <w:pPr>
        <w:pStyle w:val="Texto"/>
        <w:numPr>
          <w:ilvl w:val="0"/>
          <w:numId w:val="37"/>
        </w:numPr>
      </w:pPr>
      <w:r w:rsidRPr="001E1CBA">
        <w:t>O sistema exibe a tela (DV006).</w:t>
      </w:r>
    </w:p>
    <w:p w:rsidR="00815EB6" w:rsidRDefault="001E1CBA" w:rsidP="00217EA2">
      <w:pPr>
        <w:pStyle w:val="Texto"/>
        <w:numPr>
          <w:ilvl w:val="0"/>
          <w:numId w:val="37"/>
        </w:numPr>
      </w:pPr>
      <w:r w:rsidRPr="001E1CBA">
        <w:t>O usuário pressiona um prato</w:t>
      </w:r>
      <w:r w:rsidR="00254230">
        <w:t xml:space="preserve"> </w:t>
      </w:r>
      <w:r w:rsidRPr="001E1CBA">
        <w:t>(A1</w:t>
      </w:r>
      <w:r w:rsidR="00254230">
        <w:t>) (A3</w:t>
      </w:r>
      <w:r w:rsidRPr="001E1CBA">
        <w:t>) (A4) (A5).</w:t>
      </w:r>
    </w:p>
    <w:p w:rsidR="00815EB6" w:rsidRDefault="001E1CBA" w:rsidP="00217EA2">
      <w:pPr>
        <w:pStyle w:val="Texto"/>
        <w:numPr>
          <w:ilvl w:val="0"/>
          <w:numId w:val="37"/>
        </w:numPr>
      </w:pPr>
      <w:r w:rsidRPr="001E1CBA">
        <w:t>O sistema chama o UC005.</w:t>
      </w:r>
    </w:p>
    <w:p w:rsidR="001E1CBA" w:rsidRPr="001E1CBA" w:rsidRDefault="001E1CBA" w:rsidP="00217EA2">
      <w:pPr>
        <w:pStyle w:val="Texto"/>
        <w:numPr>
          <w:ilvl w:val="0"/>
          <w:numId w:val="37"/>
        </w:numPr>
      </w:pPr>
      <w:r w:rsidRPr="001E1CBA">
        <w:lastRenderedPageBreak/>
        <w:t>O caso de uso é encerrado.</w:t>
      </w:r>
    </w:p>
    <w:p w:rsidR="001E1CBA" w:rsidRPr="001E1CBA" w:rsidRDefault="00254230" w:rsidP="00815EB6">
      <w:pPr>
        <w:pStyle w:val="Texto"/>
        <w:ind w:firstLine="0"/>
      </w:pPr>
      <w:r>
        <w:t>A3</w:t>
      </w:r>
      <w:r w:rsidR="001E1CBA" w:rsidRPr="001E1CBA">
        <w:t>. O usuário pressiona a aba MEUS</w:t>
      </w:r>
    </w:p>
    <w:p w:rsidR="00815EB6" w:rsidRDefault="001E1CBA" w:rsidP="00217EA2">
      <w:pPr>
        <w:pStyle w:val="Texto"/>
        <w:numPr>
          <w:ilvl w:val="0"/>
          <w:numId w:val="38"/>
        </w:numPr>
      </w:pPr>
      <w:r w:rsidRPr="001E1CBA">
        <w:t>O sistema busca os prat</w:t>
      </w:r>
      <w:r w:rsidR="00815EB6">
        <w:t>os cadastrados pelo usuário (R9</w:t>
      </w:r>
      <w:r w:rsidRPr="001E1CBA">
        <w:t>).</w:t>
      </w:r>
    </w:p>
    <w:p w:rsidR="00815EB6" w:rsidRDefault="001E1CBA" w:rsidP="00217EA2">
      <w:pPr>
        <w:pStyle w:val="Texto"/>
        <w:numPr>
          <w:ilvl w:val="0"/>
          <w:numId w:val="38"/>
        </w:numPr>
      </w:pPr>
      <w:r w:rsidRPr="001E1CBA">
        <w:t>O sistema exibe a tela (DV006).</w:t>
      </w:r>
    </w:p>
    <w:p w:rsidR="00815EB6" w:rsidRDefault="001E1CBA" w:rsidP="00217EA2">
      <w:pPr>
        <w:pStyle w:val="Texto"/>
        <w:numPr>
          <w:ilvl w:val="0"/>
          <w:numId w:val="38"/>
        </w:numPr>
      </w:pPr>
      <w:r w:rsidRPr="001E1CBA">
        <w:t xml:space="preserve">O usuário pressiona </w:t>
      </w:r>
      <w:r w:rsidR="00254230">
        <w:t>um prato</w:t>
      </w:r>
      <w:r w:rsidR="00815EB6">
        <w:t xml:space="preserve"> </w:t>
      </w:r>
      <w:r w:rsidR="00254230">
        <w:t>(A1) (A2) (A4) (A5)</w:t>
      </w:r>
      <w:r w:rsidRPr="001E1CBA">
        <w:t>.</w:t>
      </w:r>
    </w:p>
    <w:p w:rsidR="00815EB6" w:rsidRDefault="001E1CBA" w:rsidP="00217EA2">
      <w:pPr>
        <w:pStyle w:val="Texto"/>
        <w:numPr>
          <w:ilvl w:val="0"/>
          <w:numId w:val="38"/>
        </w:numPr>
      </w:pPr>
      <w:r w:rsidRPr="001E1CBA">
        <w:t>O sistema chama o UC005.</w:t>
      </w:r>
    </w:p>
    <w:p w:rsidR="001E1CBA" w:rsidRPr="001E1CBA" w:rsidRDefault="001E1CBA" w:rsidP="00217EA2">
      <w:pPr>
        <w:pStyle w:val="Texto"/>
        <w:numPr>
          <w:ilvl w:val="0"/>
          <w:numId w:val="38"/>
        </w:numPr>
      </w:pPr>
      <w:r w:rsidRPr="001E1CBA">
        <w:t>O caso de uso é encerrado.</w:t>
      </w:r>
    </w:p>
    <w:p w:rsidR="001E1CBA" w:rsidRPr="001E1CBA" w:rsidRDefault="00254230" w:rsidP="00815EB6">
      <w:pPr>
        <w:pStyle w:val="Texto"/>
        <w:ind w:firstLine="0"/>
      </w:pPr>
      <w:r>
        <w:t>A4</w:t>
      </w:r>
      <w:r w:rsidR="001E1CBA" w:rsidRPr="001E1CBA">
        <w:t>. O usuário pressiona a aba GERAL</w:t>
      </w:r>
    </w:p>
    <w:p w:rsidR="00815EB6" w:rsidRDefault="001E1CBA" w:rsidP="00217EA2">
      <w:pPr>
        <w:pStyle w:val="Texto"/>
        <w:numPr>
          <w:ilvl w:val="0"/>
          <w:numId w:val="39"/>
        </w:numPr>
      </w:pPr>
      <w:r w:rsidRPr="001E1CBA">
        <w:t>O sistema busca os ingredientes do usuário.</w:t>
      </w:r>
    </w:p>
    <w:p w:rsidR="00815EB6" w:rsidRDefault="001E1CBA" w:rsidP="00217EA2">
      <w:pPr>
        <w:pStyle w:val="Texto"/>
        <w:numPr>
          <w:ilvl w:val="0"/>
          <w:numId w:val="39"/>
        </w:numPr>
      </w:pPr>
      <w:r w:rsidRPr="001E1CBA">
        <w:t>O sistema busca os pratos de acor</w:t>
      </w:r>
      <w:r w:rsidR="00815EB6">
        <w:t>do com os ingredientes (R2)</w:t>
      </w:r>
      <w:r w:rsidRPr="001E1CBA">
        <w:t>.</w:t>
      </w:r>
    </w:p>
    <w:p w:rsidR="00815EB6" w:rsidRDefault="001E1CBA" w:rsidP="00217EA2">
      <w:pPr>
        <w:pStyle w:val="Texto"/>
        <w:numPr>
          <w:ilvl w:val="0"/>
          <w:numId w:val="39"/>
        </w:numPr>
      </w:pPr>
      <w:r w:rsidRPr="001E1CBA">
        <w:t>O sistema exibe a tela (DV006).</w:t>
      </w:r>
    </w:p>
    <w:p w:rsidR="00815EB6" w:rsidRDefault="001E1CBA" w:rsidP="00217EA2">
      <w:pPr>
        <w:pStyle w:val="Texto"/>
        <w:numPr>
          <w:ilvl w:val="0"/>
          <w:numId w:val="39"/>
        </w:numPr>
      </w:pPr>
      <w:r w:rsidRPr="001E1CBA">
        <w:t>O usuário pressiona um prato</w:t>
      </w:r>
      <w:r w:rsidR="00815EB6">
        <w:t xml:space="preserve"> </w:t>
      </w:r>
      <w:r w:rsidRPr="001E1CBA">
        <w:t>(A1) (</w:t>
      </w:r>
      <w:r w:rsidR="00815EB6">
        <w:t>A2) (A3) (A5</w:t>
      </w:r>
      <w:r w:rsidRPr="001E1CBA">
        <w:t>).</w:t>
      </w:r>
    </w:p>
    <w:p w:rsidR="001E1CBA" w:rsidRPr="001E1CBA" w:rsidRDefault="001E1CBA" w:rsidP="00217EA2">
      <w:pPr>
        <w:pStyle w:val="Texto"/>
        <w:numPr>
          <w:ilvl w:val="0"/>
          <w:numId w:val="39"/>
        </w:numPr>
      </w:pPr>
      <w:r w:rsidRPr="001E1CBA">
        <w:t>O caso de uso é encerrado.</w:t>
      </w:r>
    </w:p>
    <w:p w:rsidR="001E1CBA" w:rsidRPr="001E1CBA" w:rsidRDefault="00254230" w:rsidP="00815EB6">
      <w:pPr>
        <w:pStyle w:val="Texto"/>
        <w:ind w:firstLine="0"/>
      </w:pPr>
      <w:r>
        <w:t>A5</w:t>
      </w:r>
      <w:r w:rsidR="001E1CBA" w:rsidRPr="001E1CBA">
        <w:t>. O usuário pressiona o botão +</w:t>
      </w:r>
    </w:p>
    <w:p w:rsidR="00815EB6" w:rsidRDefault="001E1CBA" w:rsidP="00217EA2">
      <w:pPr>
        <w:pStyle w:val="Texto"/>
        <w:numPr>
          <w:ilvl w:val="0"/>
          <w:numId w:val="40"/>
        </w:numPr>
      </w:pPr>
      <w:r w:rsidRPr="001E1CBA">
        <w:t>O sistema chama o UC003.</w:t>
      </w:r>
    </w:p>
    <w:p w:rsidR="001E1CBA" w:rsidRPr="001E1CBA" w:rsidRDefault="001E1CBA" w:rsidP="00217EA2">
      <w:pPr>
        <w:pStyle w:val="Texto"/>
        <w:numPr>
          <w:ilvl w:val="0"/>
          <w:numId w:val="40"/>
        </w:numPr>
      </w:pPr>
      <w:r w:rsidRPr="001E1CBA">
        <w:t>O caso de uso é encerrado.</w:t>
      </w:r>
    </w:p>
    <w:p w:rsidR="001E1CBA" w:rsidRPr="001E1CBA" w:rsidRDefault="001E1CBA" w:rsidP="00815EB6">
      <w:pPr>
        <w:pStyle w:val="Texto"/>
        <w:ind w:firstLine="0"/>
      </w:pPr>
      <w:bookmarkStart w:id="275" w:name="_Toc2367055"/>
      <w:r w:rsidRPr="001E1CBA">
        <w:t>Fluxos de exceção</w:t>
      </w:r>
      <w:bookmarkEnd w:id="275"/>
    </w:p>
    <w:p w:rsidR="001E1CBA" w:rsidRPr="001E1CBA" w:rsidRDefault="001E1CBA" w:rsidP="001E1CBA">
      <w:pPr>
        <w:pStyle w:val="Texto"/>
      </w:pPr>
      <w:r w:rsidRPr="001E1CBA">
        <w:t>Não há.</w:t>
      </w:r>
    </w:p>
    <w:p w:rsidR="00815EB6" w:rsidRDefault="00815EB6" w:rsidP="001E1CBA">
      <w:pPr>
        <w:pStyle w:val="Texto"/>
      </w:pPr>
      <w:bookmarkStart w:id="276" w:name="_Toc2367056"/>
    </w:p>
    <w:p w:rsidR="001E1CBA" w:rsidRPr="001E1CBA" w:rsidRDefault="001E1CBA" w:rsidP="00815EB6">
      <w:pPr>
        <w:pStyle w:val="Texto"/>
        <w:jc w:val="center"/>
      </w:pPr>
      <w:r w:rsidRPr="001E1CBA">
        <w:t>Especificação do caso de uso UC005 – Detalhe do prato</w:t>
      </w:r>
      <w:bookmarkEnd w:id="276"/>
    </w:p>
    <w:p w:rsidR="001E1CBA" w:rsidRPr="001E1CBA" w:rsidRDefault="001E1CBA" w:rsidP="00815EB6">
      <w:pPr>
        <w:pStyle w:val="Texto"/>
        <w:ind w:firstLine="0"/>
      </w:pPr>
      <w:bookmarkStart w:id="277" w:name="_Toc2367057"/>
      <w:r w:rsidRPr="001E1CBA">
        <w:t>Descrição</w:t>
      </w:r>
      <w:bookmarkEnd w:id="277"/>
    </w:p>
    <w:p w:rsidR="001E1CBA" w:rsidRPr="001E1CBA" w:rsidRDefault="001E1CBA" w:rsidP="001E1CBA">
      <w:pPr>
        <w:pStyle w:val="Texto"/>
      </w:pPr>
      <w:r w:rsidRPr="001E1CBA">
        <w:t>Esse caso de uso descreve a tela de detalhe do prato.</w:t>
      </w:r>
    </w:p>
    <w:p w:rsidR="001E1CBA" w:rsidRPr="001E1CBA" w:rsidRDefault="001E1CBA" w:rsidP="00815EB6">
      <w:pPr>
        <w:pStyle w:val="Texto"/>
        <w:ind w:firstLine="0"/>
      </w:pPr>
      <w:bookmarkStart w:id="278" w:name="_Toc2367058"/>
      <w:r w:rsidRPr="001E1CBA">
        <w:t>Data View</w:t>
      </w:r>
      <w:bookmarkEnd w:id="278"/>
    </w:p>
    <w:p w:rsidR="001E1CBA" w:rsidRPr="001E1CBA" w:rsidRDefault="001E1CBA" w:rsidP="001E1CBA">
      <w:pPr>
        <w:pStyle w:val="Texto"/>
      </w:pPr>
      <w:r w:rsidRPr="001E1CBA">
        <w:t>DV008 – Busca de pratos</w:t>
      </w:r>
    </w:p>
    <w:p w:rsidR="001E1CBA" w:rsidRPr="001E1CBA" w:rsidRDefault="001E1CBA" w:rsidP="001E1CBA">
      <w:pPr>
        <w:pStyle w:val="Texto"/>
      </w:pPr>
      <w:r w:rsidRPr="001E1CBA">
        <w:t>DV009 – Comentar prato</w:t>
      </w:r>
    </w:p>
    <w:p w:rsidR="001E1CBA" w:rsidRPr="001E1CBA" w:rsidRDefault="001E1CBA" w:rsidP="001E1CBA">
      <w:pPr>
        <w:pStyle w:val="Texto"/>
      </w:pPr>
      <w:r w:rsidRPr="001E1CBA">
        <w:t>DV010 – Aviso de ingrediente</w:t>
      </w:r>
    </w:p>
    <w:p w:rsidR="001E1CBA" w:rsidRPr="001E1CBA" w:rsidRDefault="001E1CBA" w:rsidP="001E1CBA">
      <w:pPr>
        <w:pStyle w:val="Texto"/>
      </w:pPr>
      <w:r w:rsidRPr="001E1CBA">
        <w:t>DV013 – Lista de compras</w:t>
      </w:r>
    </w:p>
    <w:p w:rsidR="001E1CBA" w:rsidRPr="001E1CBA" w:rsidRDefault="001E1CBA" w:rsidP="00815EB6">
      <w:pPr>
        <w:pStyle w:val="Texto"/>
        <w:ind w:firstLine="0"/>
      </w:pPr>
      <w:bookmarkStart w:id="279" w:name="_Toc2367059"/>
      <w:r w:rsidRPr="001E1CBA">
        <w:t>Pré-condições</w:t>
      </w:r>
      <w:bookmarkEnd w:id="279"/>
    </w:p>
    <w:p w:rsidR="001E1CBA" w:rsidRPr="001E1CBA" w:rsidRDefault="001E1CBA" w:rsidP="001E1CBA">
      <w:pPr>
        <w:pStyle w:val="Texto"/>
        <w:rPr>
          <w:b/>
        </w:rPr>
      </w:pPr>
      <w:r w:rsidRPr="001E1CBA">
        <w:t>O usuário deve ter realizado o login.</w:t>
      </w:r>
    </w:p>
    <w:p w:rsidR="001E1CBA" w:rsidRPr="001E1CBA" w:rsidRDefault="001E1CBA" w:rsidP="00815EB6">
      <w:pPr>
        <w:pStyle w:val="Texto"/>
        <w:ind w:firstLine="0"/>
      </w:pPr>
      <w:bookmarkStart w:id="280" w:name="_Toc2367060"/>
      <w:r w:rsidRPr="001E1CBA">
        <w:t>Pós-condições</w:t>
      </w:r>
      <w:bookmarkEnd w:id="280"/>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41"/>
        </w:numPr>
      </w:pPr>
      <w:r w:rsidRPr="001E1CBA">
        <w:t>Exibir os detalhes do prato para o usuário.</w:t>
      </w:r>
    </w:p>
    <w:p w:rsidR="001E1CBA" w:rsidRPr="001E1CBA" w:rsidRDefault="001E1CBA" w:rsidP="00815EB6">
      <w:pPr>
        <w:pStyle w:val="Texto"/>
        <w:ind w:firstLine="0"/>
      </w:pPr>
      <w:bookmarkStart w:id="281" w:name="_Toc2367061"/>
      <w:r w:rsidRPr="001E1CBA">
        <w:t>Ator primário</w:t>
      </w:r>
      <w:bookmarkEnd w:id="281"/>
    </w:p>
    <w:p w:rsidR="001E1CBA" w:rsidRPr="001E1CBA" w:rsidRDefault="001E1CBA" w:rsidP="001E1CBA">
      <w:pPr>
        <w:pStyle w:val="Texto"/>
      </w:pPr>
      <w:r w:rsidRPr="001E1CBA">
        <w:lastRenderedPageBreak/>
        <w:t>Usuário.</w:t>
      </w:r>
    </w:p>
    <w:p w:rsidR="001E1CBA" w:rsidRPr="001E1CBA" w:rsidRDefault="001E1CBA" w:rsidP="00815EB6">
      <w:pPr>
        <w:pStyle w:val="Texto"/>
        <w:ind w:firstLine="0"/>
      </w:pPr>
      <w:bookmarkStart w:id="282" w:name="_Toc2367062"/>
      <w:r w:rsidRPr="001E1CBA">
        <w:t>Fluxo de eventos principal</w:t>
      </w:r>
      <w:bookmarkEnd w:id="282"/>
    </w:p>
    <w:p w:rsidR="00815EB6" w:rsidRDefault="001E1CBA" w:rsidP="00217EA2">
      <w:pPr>
        <w:pStyle w:val="Texto"/>
        <w:numPr>
          <w:ilvl w:val="0"/>
          <w:numId w:val="42"/>
        </w:numPr>
      </w:pPr>
      <w:r w:rsidRPr="001E1CBA">
        <w:t>O sistema busca os dados do prato.</w:t>
      </w:r>
    </w:p>
    <w:p w:rsidR="00815EB6" w:rsidRDefault="00815EB6" w:rsidP="00217EA2">
      <w:pPr>
        <w:pStyle w:val="Texto"/>
        <w:numPr>
          <w:ilvl w:val="0"/>
          <w:numId w:val="42"/>
        </w:numPr>
      </w:pPr>
      <w:r>
        <w:t>O sistema busca a mé</w:t>
      </w:r>
      <w:r w:rsidR="001E1CBA" w:rsidRPr="001E1CBA">
        <w:t>dia das avaliações do prato.</w:t>
      </w:r>
    </w:p>
    <w:p w:rsidR="00815EB6" w:rsidRDefault="001E1CBA" w:rsidP="00217EA2">
      <w:pPr>
        <w:pStyle w:val="Texto"/>
        <w:numPr>
          <w:ilvl w:val="0"/>
          <w:numId w:val="42"/>
        </w:numPr>
      </w:pPr>
      <w:r w:rsidRPr="001E1CBA">
        <w:t>O sistema busca a avaliação do usuário para o prato.</w:t>
      </w:r>
    </w:p>
    <w:p w:rsidR="00815EB6" w:rsidRDefault="001E1CBA" w:rsidP="00217EA2">
      <w:pPr>
        <w:pStyle w:val="Texto"/>
        <w:numPr>
          <w:ilvl w:val="0"/>
          <w:numId w:val="42"/>
        </w:numPr>
      </w:pPr>
      <w:r w:rsidRPr="001E1CBA">
        <w:t>O sistema busca os dados do usuário que cadastrou o prato (R5).</w:t>
      </w:r>
    </w:p>
    <w:p w:rsidR="00815EB6" w:rsidRDefault="001E1CBA" w:rsidP="00217EA2">
      <w:pPr>
        <w:pStyle w:val="Texto"/>
        <w:numPr>
          <w:ilvl w:val="0"/>
          <w:numId w:val="42"/>
        </w:numPr>
      </w:pPr>
      <w:r w:rsidRPr="001E1CBA">
        <w:t>O sistema busca os comentários do prato.</w:t>
      </w:r>
    </w:p>
    <w:p w:rsidR="00815EB6" w:rsidRDefault="001E1CBA" w:rsidP="00217EA2">
      <w:pPr>
        <w:pStyle w:val="Texto"/>
        <w:numPr>
          <w:ilvl w:val="0"/>
          <w:numId w:val="42"/>
        </w:numPr>
      </w:pPr>
      <w:r w:rsidRPr="001E1CBA">
        <w:t>O sistema verifica que o prato não está sendo preparado pelo usuário (A1).</w:t>
      </w:r>
    </w:p>
    <w:p w:rsidR="00815EB6" w:rsidRDefault="001E1CBA" w:rsidP="00217EA2">
      <w:pPr>
        <w:pStyle w:val="Texto"/>
        <w:numPr>
          <w:ilvl w:val="0"/>
          <w:numId w:val="42"/>
        </w:numPr>
      </w:pPr>
      <w:r w:rsidRPr="001E1CBA">
        <w:t>O sistema verifica que o prato foi preparado pelo usuário anteriormente (A2).</w:t>
      </w:r>
    </w:p>
    <w:p w:rsidR="00815EB6" w:rsidRDefault="001E1CBA" w:rsidP="00217EA2">
      <w:pPr>
        <w:pStyle w:val="Texto"/>
        <w:numPr>
          <w:ilvl w:val="0"/>
          <w:numId w:val="42"/>
        </w:numPr>
      </w:pPr>
      <w:r w:rsidRPr="001E1CBA">
        <w:t>O sistema exibe a tela (DV008).</w:t>
      </w:r>
    </w:p>
    <w:p w:rsidR="00815EB6" w:rsidRDefault="001E1CBA" w:rsidP="00217EA2">
      <w:pPr>
        <w:pStyle w:val="Texto"/>
        <w:numPr>
          <w:ilvl w:val="0"/>
          <w:numId w:val="42"/>
        </w:numPr>
      </w:pPr>
      <w:r w:rsidRPr="001E1CBA">
        <w:t>O usuário pressiona o botão PREPARAR (A3) (A4) (R4).</w:t>
      </w:r>
    </w:p>
    <w:p w:rsidR="00815EB6" w:rsidRDefault="001E1CBA" w:rsidP="00217EA2">
      <w:pPr>
        <w:pStyle w:val="Texto"/>
        <w:numPr>
          <w:ilvl w:val="0"/>
          <w:numId w:val="42"/>
        </w:numPr>
      </w:pPr>
      <w:r w:rsidRPr="001E1CBA">
        <w:t>O sistema verifica se o usuário possui todos os ingredientes necessários.</w:t>
      </w:r>
    </w:p>
    <w:p w:rsidR="00815EB6" w:rsidRDefault="001E1CBA" w:rsidP="00217EA2">
      <w:pPr>
        <w:pStyle w:val="Texto"/>
        <w:numPr>
          <w:ilvl w:val="0"/>
          <w:numId w:val="42"/>
        </w:numPr>
      </w:pPr>
      <w:r w:rsidRPr="001E1CBA">
        <w:t>O sistema subtrai as quantidades dos ingredientes necessários, da lista de ingredientes do usuário.</w:t>
      </w:r>
    </w:p>
    <w:p w:rsidR="00815EB6" w:rsidRDefault="001E1CBA" w:rsidP="00217EA2">
      <w:pPr>
        <w:pStyle w:val="Texto"/>
        <w:numPr>
          <w:ilvl w:val="0"/>
          <w:numId w:val="42"/>
        </w:numPr>
      </w:pPr>
      <w:r w:rsidRPr="001E1CBA">
        <w:t>O sistema muda a label do botão PREPARAR para “TEMPO RESTANTE [TEMPO RESTANTE PARA O PRERARO DO PRATO]”.</w:t>
      </w:r>
    </w:p>
    <w:p w:rsidR="00815EB6" w:rsidRDefault="001E1CBA" w:rsidP="00217EA2">
      <w:pPr>
        <w:pStyle w:val="Texto"/>
        <w:numPr>
          <w:ilvl w:val="0"/>
          <w:numId w:val="42"/>
        </w:numPr>
      </w:pPr>
      <w:r w:rsidRPr="001E1CBA">
        <w:t>O sistema aguarda o tempo de preparo.</w:t>
      </w:r>
    </w:p>
    <w:p w:rsidR="00815EB6" w:rsidRDefault="001E1CBA" w:rsidP="00217EA2">
      <w:pPr>
        <w:pStyle w:val="Texto"/>
        <w:numPr>
          <w:ilvl w:val="0"/>
          <w:numId w:val="42"/>
        </w:numPr>
      </w:pPr>
      <w:r w:rsidRPr="001E1CBA">
        <w:t xml:space="preserve">O sistema altera a label do botão PREPARAR para “PREPARAR”. </w:t>
      </w:r>
    </w:p>
    <w:p w:rsidR="001E1CBA" w:rsidRPr="001E1CBA" w:rsidRDefault="001E1CBA" w:rsidP="00217EA2">
      <w:pPr>
        <w:pStyle w:val="Texto"/>
        <w:numPr>
          <w:ilvl w:val="0"/>
          <w:numId w:val="42"/>
        </w:numPr>
      </w:pPr>
      <w:r w:rsidRPr="001E1CBA">
        <w:t>O caso de uso é encerrado (E2).</w:t>
      </w:r>
    </w:p>
    <w:p w:rsidR="001E1CBA" w:rsidRPr="001E1CBA" w:rsidRDefault="001E1CBA" w:rsidP="00815EB6">
      <w:pPr>
        <w:pStyle w:val="Texto"/>
        <w:ind w:firstLine="0"/>
      </w:pPr>
      <w:bookmarkStart w:id="283" w:name="_Toc2367063"/>
      <w:r w:rsidRPr="001E1CBA">
        <w:t>Fluxos alternativos</w:t>
      </w:r>
      <w:bookmarkEnd w:id="283"/>
    </w:p>
    <w:p w:rsidR="001E1CBA" w:rsidRPr="001E1CBA" w:rsidRDefault="001E1CBA" w:rsidP="00815EB6">
      <w:pPr>
        <w:pStyle w:val="Texto"/>
        <w:ind w:firstLine="0"/>
      </w:pPr>
      <w:r w:rsidRPr="001E1CBA">
        <w:t>A1. O sistema verifica que o prato está sendo preparado pelo usuário</w:t>
      </w:r>
    </w:p>
    <w:p w:rsidR="00F7070A" w:rsidRDefault="001E1CBA" w:rsidP="00217EA2">
      <w:pPr>
        <w:pStyle w:val="Texto"/>
        <w:numPr>
          <w:ilvl w:val="0"/>
          <w:numId w:val="43"/>
        </w:numPr>
      </w:pPr>
      <w:r w:rsidRPr="001E1CBA">
        <w:t>O sistema bloqueia o botão PREPARAR.</w:t>
      </w:r>
    </w:p>
    <w:p w:rsidR="00F7070A" w:rsidRDefault="001E1CBA" w:rsidP="00217EA2">
      <w:pPr>
        <w:pStyle w:val="Texto"/>
        <w:numPr>
          <w:ilvl w:val="0"/>
          <w:numId w:val="43"/>
        </w:numPr>
      </w:pPr>
      <w:r w:rsidRPr="001E1CBA">
        <w:t>O sistema bloqueia o botão DEIXE SEU COMENTÁRIO.</w:t>
      </w:r>
    </w:p>
    <w:p w:rsidR="00F7070A" w:rsidRDefault="001E1CBA" w:rsidP="00217EA2">
      <w:pPr>
        <w:pStyle w:val="Texto"/>
        <w:numPr>
          <w:ilvl w:val="0"/>
          <w:numId w:val="43"/>
        </w:numPr>
      </w:pPr>
      <w:r w:rsidRPr="001E1CBA">
        <w:t>O sistema muda a label do botão PREPARAR para “TEMPO RESTANTE [TEMPO RESTANTE PARA O PRERARO DO PRATO]”.</w:t>
      </w:r>
    </w:p>
    <w:p w:rsidR="00F7070A" w:rsidRDefault="001E1CBA" w:rsidP="00217EA2">
      <w:pPr>
        <w:pStyle w:val="Texto"/>
        <w:numPr>
          <w:ilvl w:val="0"/>
          <w:numId w:val="43"/>
        </w:numPr>
      </w:pPr>
      <w:r w:rsidRPr="001E1CBA">
        <w:t>O sistema exibe a tela (DV008).</w:t>
      </w:r>
    </w:p>
    <w:p w:rsidR="001E1CBA" w:rsidRPr="001E1CBA" w:rsidRDefault="001E1CBA" w:rsidP="00217EA2">
      <w:pPr>
        <w:pStyle w:val="Texto"/>
        <w:numPr>
          <w:ilvl w:val="0"/>
          <w:numId w:val="43"/>
        </w:numPr>
      </w:pPr>
      <w:r w:rsidRPr="001E1CBA">
        <w:t>O caso de uso é encerrado.</w:t>
      </w:r>
    </w:p>
    <w:p w:rsidR="001E1CBA" w:rsidRPr="001E1CBA" w:rsidRDefault="001E1CBA" w:rsidP="00F7070A">
      <w:pPr>
        <w:pStyle w:val="Texto"/>
        <w:ind w:firstLine="0"/>
      </w:pPr>
      <w:r w:rsidRPr="001E1CBA">
        <w:t>A2. O sistema verifica que o prato nunca foi preparado pelo usuário anteriormente</w:t>
      </w:r>
    </w:p>
    <w:p w:rsidR="00F7070A" w:rsidRDefault="001E1CBA" w:rsidP="00217EA2">
      <w:pPr>
        <w:pStyle w:val="Texto"/>
        <w:numPr>
          <w:ilvl w:val="0"/>
          <w:numId w:val="44"/>
        </w:numPr>
      </w:pPr>
      <w:r w:rsidRPr="001E1CBA">
        <w:t>O sistema bloqueia o botão DEIXE SEU COMENTÁRIO.</w:t>
      </w:r>
    </w:p>
    <w:p w:rsidR="00F7070A" w:rsidRDefault="001E1CBA" w:rsidP="00217EA2">
      <w:pPr>
        <w:pStyle w:val="Texto"/>
        <w:numPr>
          <w:ilvl w:val="0"/>
          <w:numId w:val="44"/>
        </w:numPr>
      </w:pPr>
      <w:r w:rsidRPr="001E1CBA">
        <w:t>O sistema esconde as estrelas da avaliação do usuário.</w:t>
      </w:r>
    </w:p>
    <w:p w:rsidR="00F7070A" w:rsidRDefault="001E1CBA" w:rsidP="00217EA2">
      <w:pPr>
        <w:pStyle w:val="Texto"/>
        <w:numPr>
          <w:ilvl w:val="0"/>
          <w:numId w:val="44"/>
        </w:numPr>
      </w:pPr>
      <w:r w:rsidRPr="001E1CBA">
        <w:t>O sistema exibe a tela (DV008).</w:t>
      </w:r>
    </w:p>
    <w:p w:rsidR="001E1CBA" w:rsidRPr="001E1CBA" w:rsidRDefault="001E1CBA" w:rsidP="00217EA2">
      <w:pPr>
        <w:pStyle w:val="Texto"/>
        <w:numPr>
          <w:ilvl w:val="0"/>
          <w:numId w:val="44"/>
        </w:numPr>
      </w:pPr>
      <w:r w:rsidRPr="001E1CBA">
        <w:lastRenderedPageBreak/>
        <w:t>O caso de uso é encerrado.</w:t>
      </w:r>
    </w:p>
    <w:p w:rsidR="001E1CBA" w:rsidRPr="001E1CBA" w:rsidRDefault="001E1CBA" w:rsidP="00F7070A">
      <w:pPr>
        <w:pStyle w:val="Texto"/>
        <w:ind w:firstLine="0"/>
      </w:pPr>
      <w:r w:rsidRPr="001E1CBA">
        <w:t>A3. O usuário pressiona o botão DEIXE SEU COMENTÁRIO</w:t>
      </w:r>
    </w:p>
    <w:p w:rsidR="00F7070A" w:rsidRDefault="001E1CBA" w:rsidP="00217EA2">
      <w:pPr>
        <w:pStyle w:val="Texto"/>
        <w:numPr>
          <w:ilvl w:val="0"/>
          <w:numId w:val="45"/>
        </w:numPr>
      </w:pPr>
      <w:r w:rsidRPr="001E1CBA">
        <w:t>O sistema exibe a tela (DV009).</w:t>
      </w:r>
    </w:p>
    <w:p w:rsidR="00F7070A" w:rsidRDefault="001E1CBA" w:rsidP="00217EA2">
      <w:pPr>
        <w:pStyle w:val="Texto"/>
        <w:numPr>
          <w:ilvl w:val="0"/>
          <w:numId w:val="45"/>
        </w:numPr>
      </w:pPr>
      <w:r w:rsidRPr="001E1CBA">
        <w:t>O usuário preenche o campo.</w:t>
      </w:r>
    </w:p>
    <w:p w:rsidR="00F7070A" w:rsidRDefault="001E1CBA" w:rsidP="00217EA2">
      <w:pPr>
        <w:pStyle w:val="Texto"/>
        <w:numPr>
          <w:ilvl w:val="0"/>
          <w:numId w:val="45"/>
        </w:numPr>
      </w:pPr>
      <w:r w:rsidRPr="001E1CBA">
        <w:t>O usuário pressiona o botão SALVAR.</w:t>
      </w:r>
    </w:p>
    <w:p w:rsidR="00F7070A" w:rsidRDefault="001E1CBA" w:rsidP="00217EA2">
      <w:pPr>
        <w:pStyle w:val="Texto"/>
        <w:numPr>
          <w:ilvl w:val="0"/>
          <w:numId w:val="45"/>
        </w:numPr>
      </w:pPr>
      <w:r w:rsidRPr="001E1CBA">
        <w:t>O sistema verifica o preenchimento.</w:t>
      </w:r>
    </w:p>
    <w:p w:rsidR="00F7070A" w:rsidRDefault="001E1CBA" w:rsidP="00217EA2">
      <w:pPr>
        <w:pStyle w:val="Texto"/>
        <w:numPr>
          <w:ilvl w:val="0"/>
          <w:numId w:val="45"/>
        </w:numPr>
      </w:pPr>
      <w:r w:rsidRPr="001E1CBA">
        <w:t>O sistema salva o comentário do usuário (E1).</w:t>
      </w:r>
    </w:p>
    <w:p w:rsidR="001E1CBA" w:rsidRPr="001E1CBA" w:rsidRDefault="001E1CBA" w:rsidP="00217EA2">
      <w:pPr>
        <w:pStyle w:val="Texto"/>
        <w:numPr>
          <w:ilvl w:val="0"/>
          <w:numId w:val="45"/>
        </w:numPr>
      </w:pPr>
      <w:r w:rsidRPr="001E1CBA">
        <w:t>O caso de uso é reiniciado.</w:t>
      </w:r>
    </w:p>
    <w:p w:rsidR="001E1CBA" w:rsidRPr="001E1CBA" w:rsidRDefault="00F7070A" w:rsidP="00F7070A">
      <w:pPr>
        <w:pStyle w:val="Texto"/>
        <w:ind w:firstLine="0"/>
      </w:pPr>
      <w:r>
        <w:t>A4</w:t>
      </w:r>
      <w:r w:rsidR="001E1CBA" w:rsidRPr="001E1CBA">
        <w:t>. O usuário pressiona uma das estrelas da avaliação do usuário</w:t>
      </w:r>
    </w:p>
    <w:p w:rsidR="00F7070A" w:rsidRDefault="001E1CBA" w:rsidP="00217EA2">
      <w:pPr>
        <w:pStyle w:val="Texto"/>
        <w:numPr>
          <w:ilvl w:val="0"/>
          <w:numId w:val="46"/>
        </w:numPr>
      </w:pPr>
      <w:r w:rsidRPr="001E1CBA">
        <w:t>O sistema guarda a avaliação do usuário (R3).</w:t>
      </w:r>
    </w:p>
    <w:p w:rsidR="00F7070A" w:rsidRDefault="001E1CBA" w:rsidP="00217EA2">
      <w:pPr>
        <w:pStyle w:val="Texto"/>
        <w:numPr>
          <w:ilvl w:val="0"/>
          <w:numId w:val="46"/>
        </w:numPr>
      </w:pPr>
      <w:r w:rsidRPr="001E1CBA">
        <w:t>O sistema recalcula a média das avaliações do prato.</w:t>
      </w:r>
    </w:p>
    <w:p w:rsidR="00F7070A" w:rsidRDefault="001E1CBA" w:rsidP="00217EA2">
      <w:pPr>
        <w:pStyle w:val="Texto"/>
        <w:numPr>
          <w:ilvl w:val="0"/>
          <w:numId w:val="46"/>
        </w:numPr>
      </w:pPr>
      <w:r w:rsidRPr="001E1CBA">
        <w:t>O sistema exibe a tela (DV008).</w:t>
      </w:r>
    </w:p>
    <w:p w:rsidR="001E1CBA" w:rsidRPr="001E1CBA" w:rsidRDefault="001E1CBA" w:rsidP="00217EA2">
      <w:pPr>
        <w:pStyle w:val="Texto"/>
        <w:numPr>
          <w:ilvl w:val="0"/>
          <w:numId w:val="46"/>
        </w:numPr>
      </w:pPr>
      <w:r w:rsidRPr="001E1CBA">
        <w:t>O caso de uso é encerrado.</w:t>
      </w:r>
    </w:p>
    <w:p w:rsidR="001E1CBA" w:rsidRPr="001E1CBA" w:rsidRDefault="00F7070A" w:rsidP="00F7070A">
      <w:pPr>
        <w:pStyle w:val="Texto"/>
        <w:ind w:firstLine="0"/>
      </w:pPr>
      <w:r>
        <w:t>A5</w:t>
      </w:r>
      <w:r w:rsidR="001E1CBA" w:rsidRPr="001E1CBA">
        <w:t>. O usuário pressiona o botão ADICIONAR ITENS FALTANTES A LISTA DE COMPRAS</w:t>
      </w:r>
    </w:p>
    <w:p w:rsidR="00F7070A" w:rsidRDefault="001E1CBA" w:rsidP="00217EA2">
      <w:pPr>
        <w:pStyle w:val="Texto"/>
        <w:numPr>
          <w:ilvl w:val="0"/>
          <w:numId w:val="47"/>
        </w:numPr>
      </w:pPr>
      <w:r w:rsidRPr="001E1CBA">
        <w:t>O sistema adiciona os ingredientes faltantes na lista de compras.</w:t>
      </w:r>
    </w:p>
    <w:p w:rsidR="00F7070A" w:rsidRDefault="001E1CBA" w:rsidP="00217EA2">
      <w:pPr>
        <w:pStyle w:val="Texto"/>
        <w:numPr>
          <w:ilvl w:val="0"/>
          <w:numId w:val="47"/>
        </w:numPr>
      </w:pPr>
      <w:r w:rsidRPr="001E1CBA">
        <w:t>O sistema busca a lista de compras do usuário.</w:t>
      </w:r>
    </w:p>
    <w:p w:rsidR="00F7070A" w:rsidRDefault="001E1CBA" w:rsidP="00217EA2">
      <w:pPr>
        <w:pStyle w:val="Texto"/>
        <w:numPr>
          <w:ilvl w:val="0"/>
          <w:numId w:val="47"/>
        </w:numPr>
      </w:pPr>
      <w:r w:rsidRPr="001E1CBA">
        <w:t>O sistema exibe a tela (DV013).</w:t>
      </w:r>
    </w:p>
    <w:p w:rsidR="001E1CBA" w:rsidRPr="001E1CBA" w:rsidRDefault="001E1CBA" w:rsidP="00217EA2">
      <w:pPr>
        <w:pStyle w:val="Texto"/>
        <w:numPr>
          <w:ilvl w:val="0"/>
          <w:numId w:val="47"/>
        </w:numPr>
      </w:pPr>
      <w:r w:rsidRPr="001E1CBA">
        <w:t>O caso de uso é encerrado.</w:t>
      </w:r>
    </w:p>
    <w:p w:rsidR="001E1CBA" w:rsidRPr="001E1CBA" w:rsidRDefault="001E1CBA" w:rsidP="00F7070A">
      <w:pPr>
        <w:pStyle w:val="Texto"/>
        <w:ind w:firstLine="0"/>
      </w:pPr>
      <w:bookmarkStart w:id="284" w:name="_Toc2367064"/>
      <w:r w:rsidRPr="001E1CBA">
        <w:t>Fluxos de exceção</w:t>
      </w:r>
      <w:bookmarkEnd w:id="284"/>
    </w:p>
    <w:p w:rsidR="001E1CBA" w:rsidRPr="001E1CBA" w:rsidRDefault="001E1CBA" w:rsidP="00F7070A">
      <w:pPr>
        <w:pStyle w:val="Texto"/>
        <w:ind w:firstLine="0"/>
      </w:pPr>
      <w:r w:rsidRPr="001E1CBA">
        <w:t>E1. O comentário não foi preenchido</w:t>
      </w:r>
    </w:p>
    <w:p w:rsidR="00F7070A" w:rsidRDefault="001E1CBA" w:rsidP="00217EA2">
      <w:pPr>
        <w:pStyle w:val="Texto"/>
        <w:numPr>
          <w:ilvl w:val="0"/>
          <w:numId w:val="48"/>
        </w:numPr>
      </w:pPr>
      <w:r w:rsidRPr="001E1CBA">
        <w:t>O sistema exibe a mensagem “O COMENTÁRIO DEVE SER PREENCHIDO”</w:t>
      </w:r>
    </w:p>
    <w:p w:rsidR="00F7070A" w:rsidRDefault="001E1CBA" w:rsidP="00217EA2">
      <w:pPr>
        <w:pStyle w:val="Texto"/>
        <w:numPr>
          <w:ilvl w:val="0"/>
          <w:numId w:val="48"/>
        </w:numPr>
      </w:pPr>
      <w:r w:rsidRPr="001E1CBA">
        <w:t>O usuário preenche o campo.</w:t>
      </w:r>
    </w:p>
    <w:p w:rsidR="00F7070A" w:rsidRDefault="001E1CBA" w:rsidP="00217EA2">
      <w:pPr>
        <w:pStyle w:val="Texto"/>
        <w:numPr>
          <w:ilvl w:val="0"/>
          <w:numId w:val="48"/>
        </w:numPr>
      </w:pPr>
      <w:r w:rsidRPr="001E1CBA">
        <w:t>O usuário pressiona o botão SALVAR.</w:t>
      </w:r>
    </w:p>
    <w:p w:rsidR="00F7070A" w:rsidRDefault="001E1CBA" w:rsidP="00217EA2">
      <w:pPr>
        <w:pStyle w:val="Texto"/>
        <w:numPr>
          <w:ilvl w:val="0"/>
          <w:numId w:val="48"/>
        </w:numPr>
      </w:pPr>
      <w:r w:rsidRPr="001E1CBA">
        <w:t>O sistema verifica o preenchimento.</w:t>
      </w:r>
    </w:p>
    <w:p w:rsidR="00F7070A" w:rsidRDefault="001E1CBA" w:rsidP="00217EA2">
      <w:pPr>
        <w:pStyle w:val="Texto"/>
        <w:numPr>
          <w:ilvl w:val="0"/>
          <w:numId w:val="48"/>
        </w:numPr>
      </w:pPr>
      <w:r w:rsidRPr="001E1CBA">
        <w:t>O sistema salva o comentário do usuário (E1).</w:t>
      </w:r>
    </w:p>
    <w:p w:rsidR="001E1CBA" w:rsidRPr="001E1CBA" w:rsidRDefault="001E1CBA" w:rsidP="00217EA2">
      <w:pPr>
        <w:pStyle w:val="Texto"/>
        <w:numPr>
          <w:ilvl w:val="0"/>
          <w:numId w:val="48"/>
        </w:numPr>
      </w:pPr>
      <w:r w:rsidRPr="001E1CBA">
        <w:t>O caso de uso é reiniciado.</w:t>
      </w:r>
    </w:p>
    <w:p w:rsidR="001E1CBA" w:rsidRPr="001E1CBA" w:rsidRDefault="001E1CBA" w:rsidP="00F7070A">
      <w:pPr>
        <w:pStyle w:val="Texto"/>
        <w:ind w:firstLine="0"/>
      </w:pPr>
      <w:r w:rsidRPr="001E1CBA">
        <w:t>E2. O usuário não possui todos os ingredientes necessários para o prato</w:t>
      </w:r>
    </w:p>
    <w:p w:rsidR="00F7070A" w:rsidRDefault="001E1CBA" w:rsidP="00217EA2">
      <w:pPr>
        <w:pStyle w:val="Texto"/>
        <w:numPr>
          <w:ilvl w:val="0"/>
          <w:numId w:val="49"/>
        </w:numPr>
      </w:pPr>
      <w:r w:rsidRPr="001E1CBA">
        <w:t>O sistema exibe a tela (DV010).</w:t>
      </w:r>
    </w:p>
    <w:p w:rsidR="00F7070A" w:rsidRDefault="001E1CBA" w:rsidP="00217EA2">
      <w:pPr>
        <w:pStyle w:val="Texto"/>
        <w:numPr>
          <w:ilvl w:val="0"/>
          <w:numId w:val="49"/>
        </w:numPr>
      </w:pPr>
      <w:r w:rsidRPr="001E1CBA">
        <w:t>O usuário pressiona o botão CONTINUAR MESMO ASSIM (A4).</w:t>
      </w:r>
    </w:p>
    <w:p w:rsidR="00F7070A" w:rsidRDefault="001E1CBA" w:rsidP="00217EA2">
      <w:pPr>
        <w:pStyle w:val="Texto"/>
        <w:numPr>
          <w:ilvl w:val="0"/>
          <w:numId w:val="49"/>
        </w:numPr>
      </w:pPr>
      <w:r w:rsidRPr="001E1CBA">
        <w:t>O sistema subtrai as quantidades dos ingredientes necessários, da lista de ingredientes do usuário.</w:t>
      </w:r>
    </w:p>
    <w:p w:rsidR="00F7070A" w:rsidRDefault="001E1CBA" w:rsidP="00217EA2">
      <w:pPr>
        <w:pStyle w:val="Texto"/>
        <w:numPr>
          <w:ilvl w:val="0"/>
          <w:numId w:val="49"/>
        </w:numPr>
      </w:pPr>
      <w:r w:rsidRPr="001E1CBA">
        <w:lastRenderedPageBreak/>
        <w:t>O sistema muda a label do botão PREPARAR para “TEMPO RESTANTE [TEMPO RESTANTE PARA O PRERARO DO PRATO]”.</w:t>
      </w:r>
    </w:p>
    <w:p w:rsidR="001E1CBA" w:rsidRPr="001E1CBA" w:rsidRDefault="001E1CBA" w:rsidP="00217EA2">
      <w:pPr>
        <w:pStyle w:val="Texto"/>
        <w:numPr>
          <w:ilvl w:val="0"/>
          <w:numId w:val="49"/>
        </w:numPr>
      </w:pPr>
      <w:r w:rsidRPr="001E1CBA">
        <w:t xml:space="preserve">O caso de uso é encerrado. </w:t>
      </w:r>
    </w:p>
    <w:p w:rsidR="001E1CBA" w:rsidRPr="001E1CBA" w:rsidRDefault="001E1CBA" w:rsidP="001E1CBA">
      <w:pPr>
        <w:pStyle w:val="Texto"/>
      </w:pPr>
    </w:p>
    <w:p w:rsidR="001E1CBA" w:rsidRPr="001E1CBA" w:rsidRDefault="001E1CBA" w:rsidP="00F7070A">
      <w:pPr>
        <w:pStyle w:val="Texto"/>
        <w:jc w:val="center"/>
      </w:pPr>
      <w:bookmarkStart w:id="285" w:name="_Toc2367065"/>
      <w:r w:rsidRPr="001E1CBA">
        <w:t>Especificação do caso de uso UC006 – Cadastrar lista de compras</w:t>
      </w:r>
      <w:bookmarkEnd w:id="285"/>
    </w:p>
    <w:p w:rsidR="001E1CBA" w:rsidRPr="001E1CBA" w:rsidRDefault="001E1CBA" w:rsidP="00F7070A">
      <w:pPr>
        <w:pStyle w:val="Texto"/>
        <w:ind w:firstLine="0"/>
      </w:pPr>
      <w:bookmarkStart w:id="286" w:name="_Toc2367066"/>
      <w:r w:rsidRPr="001E1CBA">
        <w:t>Descrição</w:t>
      </w:r>
      <w:bookmarkEnd w:id="286"/>
    </w:p>
    <w:p w:rsidR="001E1CBA" w:rsidRPr="001E1CBA" w:rsidRDefault="001E1CBA" w:rsidP="001E1CBA">
      <w:pPr>
        <w:pStyle w:val="Texto"/>
      </w:pPr>
      <w:r w:rsidRPr="001E1CBA">
        <w:t>Esse caso de uso descreve as telas Lista de compras e seu cadastro.</w:t>
      </w:r>
    </w:p>
    <w:p w:rsidR="001E1CBA" w:rsidRPr="001E1CBA" w:rsidRDefault="001E1CBA" w:rsidP="00F7070A">
      <w:pPr>
        <w:pStyle w:val="Texto"/>
        <w:ind w:firstLine="0"/>
      </w:pPr>
      <w:bookmarkStart w:id="287" w:name="_Toc2367067"/>
      <w:r w:rsidRPr="001E1CBA">
        <w:t>Data View</w:t>
      </w:r>
      <w:bookmarkEnd w:id="287"/>
    </w:p>
    <w:p w:rsidR="001E1CBA" w:rsidRPr="001E1CBA" w:rsidRDefault="001E1CBA" w:rsidP="001E1CBA">
      <w:pPr>
        <w:pStyle w:val="Texto"/>
      </w:pPr>
      <w:r w:rsidRPr="001E1CBA">
        <w:t>DV012 – Adicionar ingrediente</w:t>
      </w:r>
    </w:p>
    <w:p w:rsidR="001E1CBA" w:rsidRPr="001E1CBA" w:rsidRDefault="001E1CBA" w:rsidP="001E1CBA">
      <w:pPr>
        <w:pStyle w:val="Texto"/>
      </w:pPr>
      <w:r w:rsidRPr="001E1CBA">
        <w:t>DV013 – Lista de compras</w:t>
      </w:r>
    </w:p>
    <w:p w:rsidR="001E1CBA" w:rsidRPr="001E1CBA" w:rsidRDefault="001E1CBA" w:rsidP="00F7070A">
      <w:pPr>
        <w:pStyle w:val="Texto"/>
        <w:ind w:firstLine="0"/>
      </w:pPr>
      <w:bookmarkStart w:id="288" w:name="_Toc2367068"/>
      <w:r w:rsidRPr="001E1CBA">
        <w:t>Pré-condições</w:t>
      </w:r>
      <w:bookmarkEnd w:id="288"/>
    </w:p>
    <w:p w:rsidR="001E1CBA" w:rsidRPr="001E1CBA" w:rsidRDefault="001E1CBA" w:rsidP="001E1CBA">
      <w:pPr>
        <w:pStyle w:val="Texto"/>
        <w:rPr>
          <w:b/>
        </w:rPr>
      </w:pPr>
      <w:r w:rsidRPr="001E1CBA">
        <w:t>O usuário deve ter realizado o login.</w:t>
      </w:r>
    </w:p>
    <w:p w:rsidR="001E1CBA" w:rsidRPr="001E1CBA" w:rsidRDefault="001E1CBA" w:rsidP="00F7070A">
      <w:pPr>
        <w:pStyle w:val="Texto"/>
        <w:ind w:firstLine="0"/>
      </w:pPr>
      <w:bookmarkStart w:id="289" w:name="_Toc2367069"/>
      <w:r w:rsidRPr="001E1CBA">
        <w:t>Pós-condições</w:t>
      </w:r>
      <w:bookmarkEnd w:id="289"/>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50"/>
        </w:numPr>
      </w:pPr>
      <w:r w:rsidRPr="001E1CBA">
        <w:t>Exibir os ingredientes cadastrados na lista de compras.</w:t>
      </w:r>
    </w:p>
    <w:p w:rsidR="001E1CBA" w:rsidRPr="001E1CBA" w:rsidRDefault="001E1CBA" w:rsidP="00F7070A">
      <w:pPr>
        <w:pStyle w:val="Texto"/>
        <w:ind w:firstLine="0"/>
      </w:pPr>
      <w:bookmarkStart w:id="290" w:name="_Toc2367070"/>
      <w:r w:rsidRPr="001E1CBA">
        <w:t>Ator primário</w:t>
      </w:r>
      <w:bookmarkEnd w:id="290"/>
    </w:p>
    <w:p w:rsidR="001E1CBA" w:rsidRPr="001E1CBA" w:rsidRDefault="001E1CBA" w:rsidP="001E1CBA">
      <w:pPr>
        <w:pStyle w:val="Texto"/>
      </w:pPr>
      <w:r w:rsidRPr="001E1CBA">
        <w:t>Usuário.</w:t>
      </w:r>
    </w:p>
    <w:p w:rsidR="001E1CBA" w:rsidRPr="001E1CBA" w:rsidRDefault="001E1CBA" w:rsidP="00F7070A">
      <w:pPr>
        <w:pStyle w:val="Texto"/>
        <w:ind w:firstLine="0"/>
      </w:pPr>
      <w:bookmarkStart w:id="291" w:name="_Toc2367071"/>
      <w:r w:rsidRPr="001E1CBA">
        <w:t>Fluxo de eventos principal</w:t>
      </w:r>
      <w:bookmarkEnd w:id="291"/>
    </w:p>
    <w:p w:rsidR="001E1CBA" w:rsidRPr="001E1CBA" w:rsidRDefault="001E1CBA" w:rsidP="001E1CBA">
      <w:pPr>
        <w:pStyle w:val="Texto"/>
      </w:pPr>
      <w:r w:rsidRPr="001E1CBA">
        <w:t>O sistema busca os ingredientes salvos na lista de compras do usuário.</w:t>
      </w:r>
    </w:p>
    <w:p w:rsidR="001E1CBA" w:rsidRPr="001E1CBA" w:rsidRDefault="001E1CBA" w:rsidP="001E1CBA">
      <w:pPr>
        <w:pStyle w:val="Texto"/>
      </w:pPr>
      <w:r w:rsidRPr="001E1CBA">
        <w:t>O sistema exibe a tela (DV013).</w:t>
      </w:r>
    </w:p>
    <w:p w:rsidR="001E1CBA" w:rsidRPr="001E1CBA" w:rsidRDefault="001E1CBA" w:rsidP="001E1CBA">
      <w:pPr>
        <w:pStyle w:val="Texto"/>
      </w:pPr>
      <w:r w:rsidRPr="001E1CBA">
        <w:t>O usuário pressiona o botão + (A1) (A2).</w:t>
      </w:r>
    </w:p>
    <w:p w:rsidR="001E1CBA" w:rsidRPr="001E1CBA" w:rsidRDefault="001E1CBA" w:rsidP="001E1CBA">
      <w:pPr>
        <w:pStyle w:val="Texto"/>
      </w:pPr>
      <w:r w:rsidRPr="001E1CBA">
        <w:t>O sistema exibe a tela (DV012).</w:t>
      </w:r>
    </w:p>
    <w:p w:rsidR="001E1CBA" w:rsidRPr="001E1CBA" w:rsidRDefault="001E1CBA" w:rsidP="001E1CBA">
      <w:pPr>
        <w:pStyle w:val="Texto"/>
      </w:pPr>
      <w:r w:rsidRPr="001E1CBA">
        <w:t>O usuário inicia a digitação no campo NOME.</w:t>
      </w:r>
    </w:p>
    <w:p w:rsidR="001E1CBA" w:rsidRPr="001E1CBA" w:rsidRDefault="001E1CBA" w:rsidP="001E1CBA">
      <w:pPr>
        <w:pStyle w:val="Texto"/>
      </w:pPr>
      <w:r w:rsidRPr="001E1CBA">
        <w:t xml:space="preserve">O sistema busca os ingredientes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seleciona uma opção.</w:t>
      </w:r>
    </w:p>
    <w:p w:rsidR="001E1CBA" w:rsidRPr="001E1CBA" w:rsidRDefault="001E1CBA" w:rsidP="001E1CBA">
      <w:pPr>
        <w:pStyle w:val="Texto"/>
      </w:pPr>
      <w:r w:rsidRPr="001E1CBA">
        <w:t>O usuário seleciona a UNIDADE DE MEDIDA.</w:t>
      </w:r>
    </w:p>
    <w:p w:rsidR="001E1CBA" w:rsidRPr="001E1CBA" w:rsidRDefault="001E1CBA" w:rsidP="001E1CBA">
      <w:pPr>
        <w:pStyle w:val="Texto"/>
      </w:pPr>
      <w:r w:rsidRPr="001E1CBA">
        <w:t>O usuário preenche o campo QUANTIDADE.</w:t>
      </w:r>
    </w:p>
    <w:p w:rsidR="001E1CBA" w:rsidRPr="001E1CBA" w:rsidRDefault="001E1CBA" w:rsidP="001E1CBA">
      <w:pPr>
        <w:pStyle w:val="Texto"/>
      </w:pPr>
      <w:r w:rsidRPr="001E1CBA">
        <w:t>O usuário pressiona o botão ADICIONAR.</w:t>
      </w:r>
    </w:p>
    <w:p w:rsidR="001E1CBA" w:rsidRPr="001E1CBA" w:rsidRDefault="001E1CBA" w:rsidP="001E1CBA">
      <w:pPr>
        <w:pStyle w:val="Texto"/>
      </w:pPr>
      <w:r w:rsidRPr="001E1CBA">
        <w:t>O sistema verifica o preenchimento (E2).</w:t>
      </w:r>
    </w:p>
    <w:p w:rsidR="001E1CBA" w:rsidRPr="001E1CBA" w:rsidRDefault="001E1CBA" w:rsidP="001E1CBA">
      <w:pPr>
        <w:pStyle w:val="Texto"/>
      </w:pPr>
      <w:r w:rsidRPr="001E1CBA">
        <w:t>O sistema adiciona o ingrediente na lista de compras.</w:t>
      </w:r>
    </w:p>
    <w:p w:rsidR="001E1CBA" w:rsidRPr="001E1CBA" w:rsidRDefault="001E1CBA" w:rsidP="001E1CBA">
      <w:pPr>
        <w:pStyle w:val="Texto"/>
      </w:pPr>
      <w:r w:rsidRPr="001E1CBA">
        <w:t>O sistema busca os ingredientes salvos na lista de compras do usuário.</w:t>
      </w:r>
    </w:p>
    <w:p w:rsidR="001E1CBA" w:rsidRPr="001E1CBA" w:rsidRDefault="001E1CBA" w:rsidP="001E1CBA">
      <w:pPr>
        <w:pStyle w:val="Texto"/>
      </w:pPr>
      <w:r w:rsidRPr="001E1CBA">
        <w:lastRenderedPageBreak/>
        <w:t>O sistema exibe a tela (DV013).</w:t>
      </w:r>
    </w:p>
    <w:p w:rsidR="001E1CBA" w:rsidRPr="001E1CBA" w:rsidRDefault="001E1CBA" w:rsidP="001E1CBA">
      <w:pPr>
        <w:pStyle w:val="Texto"/>
      </w:pPr>
      <w:r w:rsidRPr="001E1CBA">
        <w:t>O caso de uso é encerrado.</w:t>
      </w:r>
    </w:p>
    <w:p w:rsidR="001E1CBA" w:rsidRPr="001E1CBA" w:rsidRDefault="001E1CBA" w:rsidP="001E1CBA">
      <w:pPr>
        <w:pStyle w:val="Texto"/>
      </w:pPr>
      <w:bookmarkStart w:id="292" w:name="_Toc2367072"/>
      <w:r w:rsidRPr="001E1CBA">
        <w:t>Fluxos alternativos</w:t>
      </w:r>
      <w:bookmarkEnd w:id="292"/>
    </w:p>
    <w:p w:rsidR="001E1CBA" w:rsidRPr="001E1CBA" w:rsidRDefault="001E1CBA" w:rsidP="001E1CBA">
      <w:pPr>
        <w:pStyle w:val="Texto"/>
      </w:pPr>
      <w:r w:rsidRPr="001E1CBA">
        <w:t>A1. O usuário pressiona o botão EDITAR de um dos ingredientes da lista</w:t>
      </w:r>
    </w:p>
    <w:p w:rsidR="001E1CBA" w:rsidRPr="001E1CBA" w:rsidRDefault="001E1CBA" w:rsidP="001E1CBA">
      <w:pPr>
        <w:pStyle w:val="Texto"/>
      </w:pPr>
      <w:r w:rsidRPr="001E1CBA">
        <w:t>O sistema busca as unidades de medida.</w:t>
      </w:r>
    </w:p>
    <w:p w:rsidR="001E1CBA" w:rsidRPr="001E1CBA" w:rsidRDefault="001E1CBA" w:rsidP="001E1CBA">
      <w:pPr>
        <w:pStyle w:val="Texto"/>
      </w:pPr>
      <w:r w:rsidRPr="001E1CBA">
        <w:t>O sistema busca as informações do ingrediente selecionado</w:t>
      </w:r>
    </w:p>
    <w:p w:rsidR="001E1CBA" w:rsidRPr="001E1CBA" w:rsidRDefault="001E1CBA" w:rsidP="001E1CBA">
      <w:pPr>
        <w:pStyle w:val="Texto"/>
      </w:pPr>
      <w:r w:rsidRPr="001E1CBA">
        <w:t>O sistema bloqueia o campo NOME para edição</w:t>
      </w:r>
    </w:p>
    <w:p w:rsidR="001E1CBA" w:rsidRPr="001E1CBA" w:rsidRDefault="001E1CBA" w:rsidP="001E1CBA">
      <w:pPr>
        <w:pStyle w:val="Texto"/>
      </w:pPr>
      <w:r w:rsidRPr="001E1CBA">
        <w:t>O sistema exibe a tela (DV012).</w:t>
      </w:r>
    </w:p>
    <w:p w:rsidR="001E1CBA" w:rsidRPr="001E1CBA" w:rsidRDefault="001E1CBA" w:rsidP="001E1CBA">
      <w:pPr>
        <w:pStyle w:val="Texto"/>
      </w:pPr>
      <w:r w:rsidRPr="001E1CBA">
        <w:t>O usuário seleciona a UNIDADE DE MEDIDA.</w:t>
      </w:r>
    </w:p>
    <w:p w:rsidR="001E1CBA" w:rsidRPr="001E1CBA" w:rsidRDefault="001E1CBA" w:rsidP="001E1CBA">
      <w:pPr>
        <w:pStyle w:val="Texto"/>
      </w:pPr>
      <w:r w:rsidRPr="001E1CBA">
        <w:t>O usuário preenche o campo QUANTIDADE.</w:t>
      </w:r>
    </w:p>
    <w:p w:rsidR="001E1CBA" w:rsidRPr="001E1CBA" w:rsidRDefault="001E1CBA" w:rsidP="001E1CBA">
      <w:pPr>
        <w:pStyle w:val="Texto"/>
      </w:pPr>
      <w:r w:rsidRPr="001E1CBA">
        <w:t>O usuário pressiona o botão ADICIONAR.</w:t>
      </w:r>
    </w:p>
    <w:p w:rsidR="001E1CBA" w:rsidRPr="001E1CBA" w:rsidRDefault="001E1CBA" w:rsidP="001E1CBA">
      <w:pPr>
        <w:pStyle w:val="Texto"/>
      </w:pPr>
      <w:r w:rsidRPr="001E1CBA">
        <w:t>O sistema altera os dados do ingrediente na lista de ingredientes do prato que está sendo cadastrado.</w:t>
      </w:r>
    </w:p>
    <w:p w:rsidR="001E1CBA" w:rsidRPr="001E1CBA" w:rsidRDefault="001E1CBA" w:rsidP="001E1CBA">
      <w:pPr>
        <w:pStyle w:val="Texto"/>
      </w:pPr>
      <w:r w:rsidRPr="001E1CBA">
        <w:t>O sistema exibe a tela (DV013).</w:t>
      </w:r>
    </w:p>
    <w:p w:rsidR="001E1CBA" w:rsidRPr="001E1CBA" w:rsidRDefault="001E1CBA" w:rsidP="001E1CBA">
      <w:pPr>
        <w:pStyle w:val="Texto"/>
      </w:pPr>
      <w:r w:rsidRPr="001E1CBA">
        <w:t>O caso de uso é encerrado.</w:t>
      </w:r>
    </w:p>
    <w:p w:rsidR="001E1CBA" w:rsidRPr="001E1CBA" w:rsidRDefault="001E1CBA" w:rsidP="001E1CBA">
      <w:pPr>
        <w:pStyle w:val="Texto"/>
      </w:pPr>
      <w:r w:rsidRPr="001E1CBA">
        <w:t>A2. O usuário pressiona o botão EXCLUIR de um dos ingredientes da lista</w:t>
      </w:r>
    </w:p>
    <w:p w:rsidR="001E1CBA" w:rsidRPr="001E1CBA" w:rsidRDefault="001E1CBA" w:rsidP="001E1CBA">
      <w:pPr>
        <w:pStyle w:val="Texto"/>
      </w:pPr>
      <w:r w:rsidRPr="001E1CBA">
        <w:t xml:space="preserve">O sistema exibe a mensagem “TEM CERTEZA QUE DESEJA ELIMINAR ESSE </w:t>
      </w:r>
      <w:proofErr w:type="gramStart"/>
      <w:r w:rsidRPr="001E1CBA">
        <w:t>INGREDIENTE?”</w:t>
      </w:r>
      <w:proofErr w:type="gramEnd"/>
      <w:r w:rsidRPr="001E1CBA">
        <w:t xml:space="preserve"> (DV005).</w:t>
      </w:r>
    </w:p>
    <w:p w:rsidR="001E1CBA" w:rsidRPr="001E1CBA" w:rsidRDefault="001E1CBA" w:rsidP="001E1CBA">
      <w:pPr>
        <w:pStyle w:val="Texto"/>
      </w:pPr>
      <w:r w:rsidRPr="001E1CBA">
        <w:t>O usuário pressiona o botão SIM (A3).</w:t>
      </w:r>
    </w:p>
    <w:p w:rsidR="001E1CBA" w:rsidRPr="001E1CBA" w:rsidRDefault="001E1CBA" w:rsidP="001E1CBA">
      <w:pPr>
        <w:pStyle w:val="Texto"/>
      </w:pPr>
      <w:r w:rsidRPr="001E1CBA">
        <w:t>O sistema realiza a exclusão do registro.</w:t>
      </w:r>
    </w:p>
    <w:p w:rsidR="001E1CBA" w:rsidRPr="001E1CBA" w:rsidRDefault="001E1CBA" w:rsidP="001E1CBA">
      <w:pPr>
        <w:pStyle w:val="Texto"/>
      </w:pPr>
      <w:r w:rsidRPr="001E1CBA">
        <w:t>O sistema remove o ingrediente da lista.</w:t>
      </w:r>
    </w:p>
    <w:p w:rsidR="001E1CBA" w:rsidRPr="001E1CBA" w:rsidRDefault="001E1CBA" w:rsidP="001E1CBA">
      <w:pPr>
        <w:pStyle w:val="Texto"/>
      </w:pPr>
      <w:r w:rsidRPr="001E1CBA">
        <w:t>O caso de uso é encerrado.</w:t>
      </w:r>
    </w:p>
    <w:p w:rsidR="001E1CBA" w:rsidRPr="001E1CBA" w:rsidRDefault="001E1CBA" w:rsidP="001E1CBA">
      <w:pPr>
        <w:pStyle w:val="Texto"/>
      </w:pPr>
      <w:r w:rsidRPr="001E1CBA">
        <w:t>A3. O usuário pressiona o botão NÃO</w:t>
      </w:r>
    </w:p>
    <w:p w:rsidR="001E1CBA" w:rsidRPr="001E1CBA" w:rsidRDefault="001E1CBA" w:rsidP="001E1CBA">
      <w:pPr>
        <w:pStyle w:val="Texto"/>
      </w:pPr>
      <w:r w:rsidRPr="001E1CBA">
        <w:t xml:space="preserve">O sistema fecha a mensagem “TEM CERTEZA QUE DESEJA ELIMINAR ESSE </w:t>
      </w:r>
      <w:proofErr w:type="gramStart"/>
      <w:r w:rsidRPr="001E1CBA">
        <w:t>INGREDIENTE?”</w:t>
      </w:r>
      <w:proofErr w:type="gramEnd"/>
      <w:r w:rsidRPr="001E1CBA">
        <w:t xml:space="preserve"> (DV005).</w:t>
      </w:r>
    </w:p>
    <w:p w:rsidR="001E1CBA" w:rsidRPr="001E1CBA" w:rsidRDefault="001E1CBA" w:rsidP="001E1CBA">
      <w:pPr>
        <w:pStyle w:val="Texto"/>
      </w:pPr>
      <w:r w:rsidRPr="001E1CBA">
        <w:t>O caso de uso retorna ao passo 3 do fluxo principal.</w:t>
      </w:r>
    </w:p>
    <w:p w:rsidR="001E1CBA" w:rsidRPr="001E1CBA" w:rsidRDefault="001E1CBA" w:rsidP="001E1CBA">
      <w:pPr>
        <w:pStyle w:val="Texto"/>
      </w:pPr>
      <w:bookmarkStart w:id="293" w:name="_Toc2367073"/>
      <w:r w:rsidRPr="001E1CBA">
        <w:t>Fluxos de exceção</w:t>
      </w:r>
      <w:bookmarkEnd w:id="293"/>
    </w:p>
    <w:p w:rsidR="001E1CBA" w:rsidRPr="001E1CBA" w:rsidRDefault="001E1CBA" w:rsidP="001E1CBA">
      <w:pPr>
        <w:pStyle w:val="Texto"/>
      </w:pPr>
      <w:r w:rsidRPr="001E1CBA">
        <w:t>E1. O sistema não encontrou nenhum resultado para a busca</w:t>
      </w:r>
    </w:p>
    <w:p w:rsidR="001E1CBA" w:rsidRPr="001E1CBA" w:rsidRDefault="001E1CBA" w:rsidP="001E1CBA">
      <w:pPr>
        <w:pStyle w:val="Texto"/>
      </w:pPr>
      <w:r w:rsidRPr="001E1CBA">
        <w:t>O sistema exibe a mensagem “NENHUM INGREDIENTE FOI ENCONTRADO”.</w:t>
      </w:r>
    </w:p>
    <w:p w:rsidR="001E1CBA" w:rsidRPr="001E1CBA" w:rsidRDefault="001E1CBA" w:rsidP="001E1CBA">
      <w:pPr>
        <w:pStyle w:val="Texto"/>
      </w:pPr>
      <w:r w:rsidRPr="001E1CBA">
        <w:t>O usuário altera o preenchimento do campo NOME.</w:t>
      </w:r>
    </w:p>
    <w:p w:rsidR="001E1CBA" w:rsidRPr="001E1CBA" w:rsidRDefault="001E1CBA" w:rsidP="001E1CBA">
      <w:pPr>
        <w:pStyle w:val="Texto"/>
      </w:pPr>
      <w:r w:rsidRPr="001E1CBA">
        <w:t xml:space="preserve">O sistema busca os ingredientes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lastRenderedPageBreak/>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seleciona uma opção.</w:t>
      </w:r>
    </w:p>
    <w:p w:rsidR="001E1CBA" w:rsidRPr="001E1CBA" w:rsidRDefault="001E1CBA" w:rsidP="001E1CBA">
      <w:pPr>
        <w:pStyle w:val="Texto"/>
      </w:pPr>
      <w:r w:rsidRPr="001E1CBA">
        <w:t>O usuário seleciona a UNIDADE DE MEDIDA.</w:t>
      </w:r>
    </w:p>
    <w:p w:rsidR="001E1CBA" w:rsidRPr="001E1CBA" w:rsidRDefault="001E1CBA" w:rsidP="001E1CBA">
      <w:pPr>
        <w:pStyle w:val="Texto"/>
      </w:pPr>
      <w:r w:rsidRPr="001E1CBA">
        <w:t>O usuário preenche o campo QUANTIDADE.</w:t>
      </w:r>
    </w:p>
    <w:p w:rsidR="001E1CBA" w:rsidRPr="001E1CBA" w:rsidRDefault="001E1CBA" w:rsidP="001E1CBA">
      <w:pPr>
        <w:pStyle w:val="Texto"/>
      </w:pPr>
      <w:r w:rsidRPr="001E1CBA">
        <w:t>O usuário pressiona o botão ADICIONAR.</w:t>
      </w:r>
    </w:p>
    <w:p w:rsidR="001E1CBA" w:rsidRPr="001E1CBA" w:rsidRDefault="001E1CBA" w:rsidP="001E1CBA">
      <w:pPr>
        <w:pStyle w:val="Texto"/>
      </w:pPr>
      <w:r w:rsidRPr="001E1CBA">
        <w:t>O sistema insere o ingrediente na lista de ingredientes do prato que está sendo cadastrado.</w:t>
      </w:r>
    </w:p>
    <w:p w:rsidR="001E1CBA" w:rsidRPr="001E1CBA" w:rsidRDefault="001E1CBA" w:rsidP="001E1CBA">
      <w:pPr>
        <w:pStyle w:val="Texto"/>
      </w:pPr>
      <w:r w:rsidRPr="001E1CBA">
        <w:t>O sistema exibe a tela (DV013).</w:t>
      </w:r>
    </w:p>
    <w:p w:rsidR="001E1CBA" w:rsidRPr="001E1CBA" w:rsidRDefault="001E1CBA" w:rsidP="001E1CBA">
      <w:pPr>
        <w:pStyle w:val="Texto"/>
      </w:pPr>
      <w:r w:rsidRPr="001E1CBA">
        <w:t>O caso de uso é encerrado.</w:t>
      </w:r>
    </w:p>
    <w:p w:rsidR="001E1CBA" w:rsidRPr="001E1CBA" w:rsidRDefault="001E1CBA" w:rsidP="001E1CBA">
      <w:pPr>
        <w:pStyle w:val="Texto"/>
      </w:pPr>
      <w:r w:rsidRPr="001E1CBA">
        <w:t>E2. O sistema identificou campos não preenchidos</w:t>
      </w:r>
    </w:p>
    <w:p w:rsidR="001E1CBA" w:rsidRPr="001E1CBA" w:rsidRDefault="001E1CBA" w:rsidP="001E1CBA">
      <w:pPr>
        <w:pStyle w:val="Texto"/>
      </w:pPr>
      <w:r w:rsidRPr="001E1CBA">
        <w:t>O sistema exibe a mensagem “TODOS OS CAMPOS DEVEM SER PREENCHIDOS”</w:t>
      </w:r>
    </w:p>
    <w:p w:rsidR="001E1CBA" w:rsidRPr="001E1CBA" w:rsidRDefault="001E1CBA" w:rsidP="001E1CBA">
      <w:pPr>
        <w:pStyle w:val="Texto"/>
      </w:pPr>
    </w:p>
    <w:p w:rsidR="001E1CBA" w:rsidRPr="001E1CBA" w:rsidRDefault="001E1CBA" w:rsidP="001E1CBA">
      <w:pPr>
        <w:pStyle w:val="Texto"/>
      </w:pPr>
      <w:bookmarkStart w:id="294" w:name="_Toc2367074"/>
      <w:r w:rsidRPr="001E1CBA">
        <w:t>Especificação do caso de uso UC007 – Buscar Amigos</w:t>
      </w:r>
      <w:bookmarkEnd w:id="294"/>
    </w:p>
    <w:p w:rsidR="001E1CBA" w:rsidRPr="001E1CBA" w:rsidRDefault="001E1CBA" w:rsidP="001E1CBA">
      <w:pPr>
        <w:pStyle w:val="Texto"/>
      </w:pPr>
      <w:bookmarkStart w:id="295" w:name="_Toc2367075"/>
      <w:r w:rsidRPr="001E1CBA">
        <w:t>Descrição</w:t>
      </w:r>
      <w:bookmarkEnd w:id="295"/>
    </w:p>
    <w:p w:rsidR="001E1CBA" w:rsidRPr="001E1CBA" w:rsidRDefault="001E1CBA" w:rsidP="001E1CBA">
      <w:pPr>
        <w:pStyle w:val="Texto"/>
      </w:pPr>
      <w:r w:rsidRPr="001E1CBA">
        <w:t>Esse caso de uso descreve a tela de busca de amigos.</w:t>
      </w:r>
    </w:p>
    <w:p w:rsidR="001E1CBA" w:rsidRPr="001E1CBA" w:rsidRDefault="001E1CBA" w:rsidP="001E1CBA">
      <w:pPr>
        <w:pStyle w:val="Texto"/>
        <w:rPr>
          <w:rFonts w:eastAsiaTheme="minorHAnsi"/>
        </w:rPr>
      </w:pPr>
      <w:bookmarkStart w:id="296" w:name="_Toc2367076"/>
      <w:r w:rsidRPr="001E1CBA">
        <w:t>Data View</w:t>
      </w:r>
      <w:bookmarkEnd w:id="296"/>
    </w:p>
    <w:p w:rsidR="001E1CBA" w:rsidRPr="001E1CBA" w:rsidRDefault="001E1CBA" w:rsidP="001E1CBA">
      <w:pPr>
        <w:pStyle w:val="Texto"/>
      </w:pPr>
      <w:r w:rsidRPr="001E1CBA">
        <w:t>DV017 – Adicionar amigo</w:t>
      </w:r>
    </w:p>
    <w:p w:rsidR="001E1CBA" w:rsidRPr="001E1CBA" w:rsidRDefault="001E1CBA" w:rsidP="001E1CBA">
      <w:pPr>
        <w:pStyle w:val="Texto"/>
      </w:pPr>
      <w:r w:rsidRPr="001E1CBA">
        <w:t>DV018 – Meus amigos</w:t>
      </w:r>
    </w:p>
    <w:p w:rsidR="001E1CBA" w:rsidRPr="001E1CBA" w:rsidRDefault="001E1CBA" w:rsidP="001E1CBA">
      <w:pPr>
        <w:pStyle w:val="Texto"/>
      </w:pPr>
      <w:bookmarkStart w:id="297" w:name="_Toc2367077"/>
      <w:r w:rsidRPr="001E1CBA">
        <w:t>Pré-condições</w:t>
      </w:r>
      <w:bookmarkEnd w:id="297"/>
    </w:p>
    <w:p w:rsidR="001E1CBA" w:rsidRPr="001E1CBA" w:rsidRDefault="001E1CBA" w:rsidP="001E1CBA">
      <w:pPr>
        <w:pStyle w:val="Texto"/>
      </w:pPr>
      <w:r w:rsidRPr="001E1CBA">
        <w:t>O usuário deve ter realizado o login.</w:t>
      </w:r>
    </w:p>
    <w:p w:rsidR="001E1CBA" w:rsidRPr="001E1CBA" w:rsidRDefault="001E1CBA" w:rsidP="001E1CBA">
      <w:pPr>
        <w:pStyle w:val="Texto"/>
      </w:pPr>
      <w:bookmarkStart w:id="298" w:name="_Toc2367078"/>
      <w:r w:rsidRPr="001E1CBA">
        <w:t>Pós-condições</w:t>
      </w:r>
      <w:bookmarkEnd w:id="298"/>
    </w:p>
    <w:p w:rsidR="001E1CBA" w:rsidRPr="001E1CBA" w:rsidRDefault="001E1CBA" w:rsidP="001E1CBA">
      <w:pPr>
        <w:pStyle w:val="Texto"/>
      </w:pPr>
      <w:r w:rsidRPr="001E1CBA">
        <w:t>Após o termino normal desse caso de uso o sistema deve:</w:t>
      </w:r>
    </w:p>
    <w:p w:rsidR="001E1CBA" w:rsidRPr="001E1CBA" w:rsidRDefault="001E1CBA" w:rsidP="001E1CBA">
      <w:pPr>
        <w:pStyle w:val="Texto"/>
      </w:pPr>
      <w:r w:rsidRPr="001E1CBA">
        <w:t>Ter adicionado um amigo a lista de amigos</w:t>
      </w:r>
    </w:p>
    <w:p w:rsidR="001E1CBA" w:rsidRPr="001E1CBA" w:rsidRDefault="001E1CBA" w:rsidP="001E1CBA">
      <w:pPr>
        <w:pStyle w:val="Texto"/>
      </w:pPr>
      <w:bookmarkStart w:id="299" w:name="_Toc2367079"/>
      <w:r w:rsidRPr="001E1CBA">
        <w:t>Ator primário</w:t>
      </w:r>
      <w:bookmarkEnd w:id="299"/>
    </w:p>
    <w:p w:rsidR="001E1CBA" w:rsidRPr="001E1CBA" w:rsidRDefault="001E1CBA" w:rsidP="001E1CBA">
      <w:pPr>
        <w:pStyle w:val="Texto"/>
      </w:pPr>
      <w:r w:rsidRPr="001E1CBA">
        <w:t>Usuário.</w:t>
      </w:r>
    </w:p>
    <w:p w:rsidR="001E1CBA" w:rsidRPr="001E1CBA" w:rsidRDefault="001E1CBA" w:rsidP="001E1CBA">
      <w:pPr>
        <w:pStyle w:val="Texto"/>
      </w:pPr>
      <w:bookmarkStart w:id="300" w:name="_Toc2367080"/>
      <w:r w:rsidRPr="001E1CBA">
        <w:t>Fluxo de eventos principal</w:t>
      </w:r>
      <w:bookmarkEnd w:id="300"/>
    </w:p>
    <w:p w:rsidR="001E1CBA" w:rsidRPr="001E1CBA" w:rsidRDefault="001E1CBA" w:rsidP="001E1CBA">
      <w:pPr>
        <w:pStyle w:val="Texto"/>
      </w:pPr>
      <w:r w:rsidRPr="001E1CBA">
        <w:t>O sistema busca a lista de amigos do usuário.</w:t>
      </w:r>
    </w:p>
    <w:p w:rsidR="001E1CBA" w:rsidRPr="001E1CBA" w:rsidRDefault="001E1CBA" w:rsidP="001E1CBA">
      <w:pPr>
        <w:pStyle w:val="Texto"/>
      </w:pPr>
      <w:r w:rsidRPr="001E1CBA">
        <w:t>O sistema exibe a tele (DV018).</w:t>
      </w:r>
    </w:p>
    <w:p w:rsidR="001E1CBA" w:rsidRPr="001E1CBA" w:rsidRDefault="001E1CBA" w:rsidP="001E1CBA">
      <w:pPr>
        <w:pStyle w:val="Texto"/>
      </w:pPr>
      <w:r w:rsidRPr="001E1CBA">
        <w:t>O usuário pressiona o botão +.</w:t>
      </w:r>
    </w:p>
    <w:p w:rsidR="001E1CBA" w:rsidRPr="001E1CBA" w:rsidRDefault="001E1CBA" w:rsidP="001E1CBA">
      <w:pPr>
        <w:pStyle w:val="Texto"/>
      </w:pPr>
      <w:r w:rsidRPr="001E1CBA">
        <w:t>O sistema exibe a tela (DV017).</w:t>
      </w:r>
    </w:p>
    <w:p w:rsidR="001E1CBA" w:rsidRPr="001E1CBA" w:rsidRDefault="001E1CBA" w:rsidP="001E1CBA">
      <w:pPr>
        <w:pStyle w:val="Texto"/>
      </w:pPr>
      <w:r w:rsidRPr="001E1CBA">
        <w:t>O usuário digita no campo usuário.</w:t>
      </w:r>
    </w:p>
    <w:p w:rsidR="001E1CBA" w:rsidRPr="001E1CBA" w:rsidRDefault="001E1CBA" w:rsidP="001E1CBA">
      <w:pPr>
        <w:pStyle w:val="Texto"/>
      </w:pPr>
      <w:r w:rsidRPr="001E1CBA">
        <w:lastRenderedPageBreak/>
        <w:t xml:space="preserve">O sistema busca os usuários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pressiona o botão + de uma das opções.</w:t>
      </w:r>
    </w:p>
    <w:p w:rsidR="001E1CBA" w:rsidRPr="001E1CBA" w:rsidRDefault="001E1CBA" w:rsidP="001E1CBA">
      <w:pPr>
        <w:pStyle w:val="Texto"/>
      </w:pPr>
      <w:r w:rsidRPr="001E1CBA">
        <w:t>O sistema adiciona na lista de amigos o usuário selecionado.</w:t>
      </w:r>
    </w:p>
    <w:p w:rsidR="001E1CBA" w:rsidRPr="001E1CBA" w:rsidRDefault="001E1CBA" w:rsidP="001E1CBA">
      <w:pPr>
        <w:pStyle w:val="Texto"/>
      </w:pPr>
      <w:r w:rsidRPr="001E1CBA">
        <w:t>O sistema busca a lista de amigos do usuário.</w:t>
      </w:r>
    </w:p>
    <w:p w:rsidR="001E1CBA" w:rsidRPr="001E1CBA" w:rsidRDefault="001E1CBA" w:rsidP="001E1CBA">
      <w:pPr>
        <w:pStyle w:val="Texto"/>
      </w:pPr>
      <w:r w:rsidRPr="001E1CBA">
        <w:t>O sistema exibe a tela (DV018).</w:t>
      </w:r>
    </w:p>
    <w:p w:rsidR="001E1CBA" w:rsidRPr="001E1CBA" w:rsidRDefault="001E1CBA" w:rsidP="001E1CBA">
      <w:pPr>
        <w:pStyle w:val="Texto"/>
      </w:pPr>
      <w:r w:rsidRPr="001E1CBA">
        <w:t>O caso de uso é encerrado.</w:t>
      </w:r>
    </w:p>
    <w:p w:rsidR="001E1CBA" w:rsidRPr="001E1CBA" w:rsidRDefault="001E1CBA" w:rsidP="001E1CBA">
      <w:pPr>
        <w:pStyle w:val="Texto"/>
        <w:rPr>
          <w:i/>
          <w:iCs/>
        </w:rPr>
      </w:pPr>
      <w:bookmarkStart w:id="301" w:name="_Toc2367081"/>
      <w:r w:rsidRPr="001E1CBA">
        <w:t>Fluxos alternativos</w:t>
      </w:r>
      <w:bookmarkEnd w:id="301"/>
    </w:p>
    <w:p w:rsidR="001E1CBA" w:rsidRPr="001E1CBA" w:rsidRDefault="001E1CBA" w:rsidP="001E1CBA">
      <w:pPr>
        <w:pStyle w:val="Texto"/>
      </w:pPr>
      <w:r w:rsidRPr="001E1CBA">
        <w:t>Não há</w:t>
      </w:r>
    </w:p>
    <w:p w:rsidR="001E1CBA" w:rsidRPr="001E1CBA" w:rsidRDefault="001E1CBA" w:rsidP="001E1CBA">
      <w:pPr>
        <w:pStyle w:val="Texto"/>
      </w:pPr>
      <w:bookmarkStart w:id="302" w:name="_Toc2367082"/>
      <w:r w:rsidRPr="001E1CBA">
        <w:t>Fluxos de exceção</w:t>
      </w:r>
      <w:bookmarkEnd w:id="302"/>
    </w:p>
    <w:p w:rsidR="001E1CBA" w:rsidRPr="001E1CBA" w:rsidRDefault="001E1CBA" w:rsidP="001E1CBA">
      <w:pPr>
        <w:pStyle w:val="Texto"/>
      </w:pPr>
      <w:r w:rsidRPr="001E1CBA">
        <w:t>E1. O sistema não encontrou nenhum resultado para a busca</w:t>
      </w:r>
    </w:p>
    <w:p w:rsidR="001E1CBA" w:rsidRPr="001E1CBA" w:rsidRDefault="001E1CBA" w:rsidP="001E1CBA">
      <w:pPr>
        <w:pStyle w:val="Texto"/>
      </w:pPr>
      <w:r w:rsidRPr="001E1CBA">
        <w:t>O sistema exibe a mensagem “NENHUM USUÁRIO FOI ENCONTRADO”.</w:t>
      </w:r>
    </w:p>
    <w:p w:rsidR="001E1CBA" w:rsidRPr="001E1CBA" w:rsidRDefault="001E1CBA" w:rsidP="001E1CBA">
      <w:pPr>
        <w:pStyle w:val="Texto"/>
      </w:pPr>
      <w:r w:rsidRPr="001E1CBA">
        <w:t>O usuário altera o preenchimento do campo USUÁRIO.</w:t>
      </w:r>
    </w:p>
    <w:p w:rsidR="001E1CBA" w:rsidRPr="001E1CBA" w:rsidRDefault="001E1CBA" w:rsidP="001E1CBA">
      <w:pPr>
        <w:pStyle w:val="Texto"/>
      </w:pPr>
      <w:r w:rsidRPr="001E1CBA">
        <w:t xml:space="preserve">O sistema busca os usuários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pressiona o botão + de uma das opções.</w:t>
      </w:r>
    </w:p>
    <w:p w:rsidR="001E1CBA" w:rsidRPr="001E1CBA" w:rsidRDefault="001E1CBA" w:rsidP="001E1CBA">
      <w:pPr>
        <w:pStyle w:val="Texto"/>
      </w:pPr>
      <w:r w:rsidRPr="001E1CBA">
        <w:t>O sistema adiciona na lista de amigos o usuário selecionado.</w:t>
      </w:r>
    </w:p>
    <w:p w:rsidR="001E1CBA" w:rsidRPr="001E1CBA" w:rsidRDefault="001E1CBA" w:rsidP="001E1CBA">
      <w:pPr>
        <w:pStyle w:val="Texto"/>
      </w:pPr>
      <w:r w:rsidRPr="001E1CBA">
        <w:t>O sistema busca a lista de amigos do usuário.</w:t>
      </w:r>
    </w:p>
    <w:p w:rsidR="001E1CBA" w:rsidRPr="001E1CBA" w:rsidRDefault="001E1CBA" w:rsidP="001E1CBA">
      <w:pPr>
        <w:pStyle w:val="Texto"/>
      </w:pPr>
      <w:r w:rsidRPr="001E1CBA">
        <w:t>O sistema exibe a tela (DV018).</w:t>
      </w:r>
    </w:p>
    <w:p w:rsidR="001E1CBA" w:rsidRPr="001E1CBA" w:rsidRDefault="001E1CBA" w:rsidP="001E1CBA">
      <w:pPr>
        <w:pStyle w:val="Texto"/>
      </w:pPr>
      <w:r w:rsidRPr="001E1CBA">
        <w:t>O caso de uso é encerrado.</w:t>
      </w:r>
    </w:p>
    <w:p w:rsidR="001E1CBA" w:rsidRPr="001E1CBA" w:rsidRDefault="001E1CBA" w:rsidP="001E1CBA">
      <w:pPr>
        <w:pStyle w:val="Texto"/>
      </w:pPr>
    </w:p>
    <w:p w:rsidR="001E1CBA" w:rsidRPr="001E1CBA" w:rsidRDefault="001E1CBA" w:rsidP="001E1CBA">
      <w:pPr>
        <w:pStyle w:val="Texto"/>
      </w:pPr>
      <w:bookmarkStart w:id="303" w:name="_Toc2367083"/>
      <w:r w:rsidRPr="001E1CBA">
        <w:t>Especificação do caso de uso UC008 – Ler código de barras</w:t>
      </w:r>
      <w:bookmarkEnd w:id="303"/>
    </w:p>
    <w:p w:rsidR="001E1CBA" w:rsidRPr="001E1CBA" w:rsidRDefault="001E1CBA" w:rsidP="001E1CBA">
      <w:pPr>
        <w:pStyle w:val="Texto"/>
      </w:pPr>
      <w:bookmarkStart w:id="304" w:name="_Toc2367084"/>
      <w:r w:rsidRPr="001E1CBA">
        <w:t>Descrição</w:t>
      </w:r>
      <w:bookmarkEnd w:id="304"/>
    </w:p>
    <w:p w:rsidR="001E1CBA" w:rsidRPr="001E1CBA" w:rsidRDefault="001E1CBA" w:rsidP="001E1CBA">
      <w:pPr>
        <w:pStyle w:val="Texto"/>
      </w:pPr>
      <w:r w:rsidRPr="001E1CBA">
        <w:t>Esse caso de uso descreve a API de leitura de códigos de barra.</w:t>
      </w:r>
    </w:p>
    <w:p w:rsidR="001E1CBA" w:rsidRPr="001E1CBA" w:rsidRDefault="001E1CBA" w:rsidP="001E1CBA">
      <w:pPr>
        <w:pStyle w:val="Texto"/>
        <w:rPr>
          <w:rFonts w:eastAsiaTheme="minorHAnsi"/>
        </w:rPr>
      </w:pPr>
      <w:bookmarkStart w:id="305" w:name="_Toc2367085"/>
      <w:r w:rsidRPr="001E1CBA">
        <w:t>Data View</w:t>
      </w:r>
      <w:bookmarkEnd w:id="305"/>
    </w:p>
    <w:p w:rsidR="001E1CBA" w:rsidRPr="001E1CBA" w:rsidRDefault="001E1CBA" w:rsidP="001E1CBA">
      <w:pPr>
        <w:pStyle w:val="Texto"/>
      </w:pPr>
      <w:r w:rsidRPr="001E1CBA">
        <w:t>Não há.</w:t>
      </w:r>
    </w:p>
    <w:p w:rsidR="001E1CBA" w:rsidRPr="001E1CBA" w:rsidRDefault="001E1CBA" w:rsidP="001E1CBA">
      <w:pPr>
        <w:pStyle w:val="Texto"/>
      </w:pPr>
      <w:bookmarkStart w:id="306" w:name="_Toc2367086"/>
      <w:r w:rsidRPr="001E1CBA">
        <w:t>Pré-condições</w:t>
      </w:r>
      <w:bookmarkEnd w:id="306"/>
    </w:p>
    <w:p w:rsidR="001E1CBA" w:rsidRPr="001E1CBA" w:rsidRDefault="001E1CBA" w:rsidP="001E1CBA">
      <w:pPr>
        <w:pStyle w:val="Texto"/>
      </w:pPr>
      <w:r w:rsidRPr="001E1CBA">
        <w:t>O usuário deve ter realizado o login.</w:t>
      </w:r>
    </w:p>
    <w:p w:rsidR="001E1CBA" w:rsidRPr="001E1CBA" w:rsidRDefault="001E1CBA" w:rsidP="001E1CBA">
      <w:pPr>
        <w:pStyle w:val="Texto"/>
      </w:pPr>
      <w:r w:rsidRPr="001E1CBA">
        <w:t>O Smartphone deve possuir uma câmera.</w:t>
      </w:r>
    </w:p>
    <w:p w:rsidR="001E1CBA" w:rsidRPr="001E1CBA" w:rsidRDefault="001E1CBA" w:rsidP="001E1CBA">
      <w:pPr>
        <w:pStyle w:val="Texto"/>
      </w:pPr>
      <w:bookmarkStart w:id="307" w:name="_Toc2367087"/>
      <w:r w:rsidRPr="001E1CBA">
        <w:t>Pós-condições</w:t>
      </w:r>
      <w:bookmarkEnd w:id="307"/>
    </w:p>
    <w:p w:rsidR="001E1CBA" w:rsidRPr="001E1CBA" w:rsidRDefault="001E1CBA" w:rsidP="001E1CBA">
      <w:pPr>
        <w:pStyle w:val="Texto"/>
      </w:pPr>
      <w:r w:rsidRPr="001E1CBA">
        <w:t>Após o termino normal desse caso de uso o sistema deve:</w:t>
      </w:r>
    </w:p>
    <w:p w:rsidR="001E1CBA" w:rsidRPr="001E1CBA" w:rsidRDefault="001E1CBA" w:rsidP="001E1CBA">
      <w:pPr>
        <w:pStyle w:val="Texto"/>
      </w:pPr>
      <w:r w:rsidRPr="001E1CBA">
        <w:lastRenderedPageBreak/>
        <w:t>Ter realizado a leitura do código de barras.</w:t>
      </w:r>
    </w:p>
    <w:p w:rsidR="001E1CBA" w:rsidRPr="001E1CBA" w:rsidRDefault="001E1CBA" w:rsidP="001E1CBA">
      <w:pPr>
        <w:pStyle w:val="Texto"/>
      </w:pPr>
      <w:r w:rsidRPr="001E1CBA">
        <w:t>Retornar o código de barras para o (UC002).</w:t>
      </w:r>
    </w:p>
    <w:p w:rsidR="001E1CBA" w:rsidRPr="001E1CBA" w:rsidRDefault="001E1CBA" w:rsidP="001E1CBA">
      <w:pPr>
        <w:pStyle w:val="Texto"/>
      </w:pPr>
      <w:bookmarkStart w:id="308" w:name="_Toc2367088"/>
      <w:r w:rsidRPr="001E1CBA">
        <w:t>Ator primário</w:t>
      </w:r>
      <w:bookmarkEnd w:id="308"/>
    </w:p>
    <w:p w:rsidR="001E1CBA" w:rsidRPr="001E1CBA" w:rsidRDefault="001E1CBA" w:rsidP="001E1CBA">
      <w:pPr>
        <w:pStyle w:val="Texto"/>
      </w:pPr>
      <w:r w:rsidRPr="001E1CBA">
        <w:t>Usuário.</w:t>
      </w:r>
    </w:p>
    <w:p w:rsidR="001E1CBA" w:rsidRPr="001E1CBA" w:rsidRDefault="001E1CBA" w:rsidP="001E1CBA">
      <w:pPr>
        <w:pStyle w:val="Texto"/>
      </w:pPr>
      <w:bookmarkStart w:id="309" w:name="_Toc2367089"/>
      <w:r w:rsidRPr="001E1CBA">
        <w:t>Fluxo de eventos principal</w:t>
      </w:r>
      <w:bookmarkEnd w:id="309"/>
    </w:p>
    <w:p w:rsidR="001E1CBA" w:rsidRPr="001E1CBA" w:rsidRDefault="001E1CBA" w:rsidP="001E1CBA">
      <w:pPr>
        <w:pStyle w:val="Texto"/>
      </w:pPr>
      <w:r w:rsidRPr="001E1CBA">
        <w:t>O sistema carrega a API da câmera para capturar o código de barras.</w:t>
      </w:r>
    </w:p>
    <w:p w:rsidR="001E1CBA" w:rsidRPr="001E1CBA" w:rsidRDefault="001E1CBA" w:rsidP="001E1CBA">
      <w:pPr>
        <w:pStyle w:val="Texto"/>
      </w:pPr>
      <w:r w:rsidRPr="001E1CBA">
        <w:t xml:space="preserve">O sistema captura o código de </w:t>
      </w:r>
      <w:proofErr w:type="gramStart"/>
      <w:r w:rsidRPr="001E1CBA">
        <w:t>barras(</w:t>
      </w:r>
      <w:proofErr w:type="gramEnd"/>
      <w:r w:rsidRPr="001E1CBA">
        <w:t>A1).</w:t>
      </w:r>
    </w:p>
    <w:p w:rsidR="001E1CBA" w:rsidRPr="001E1CBA" w:rsidRDefault="001E1CBA" w:rsidP="001E1CBA">
      <w:pPr>
        <w:pStyle w:val="Texto"/>
      </w:pPr>
      <w:r w:rsidRPr="001E1CBA">
        <w:t>O sistema retorna o código de barras para o (UC002).</w:t>
      </w:r>
    </w:p>
    <w:p w:rsidR="001E1CBA" w:rsidRPr="001E1CBA" w:rsidRDefault="001E1CBA" w:rsidP="001E1CBA">
      <w:pPr>
        <w:pStyle w:val="Texto"/>
      </w:pPr>
      <w:r w:rsidRPr="001E1CBA">
        <w:t>O caso de uso é encerrado.</w:t>
      </w:r>
    </w:p>
    <w:p w:rsidR="001E1CBA" w:rsidRPr="001E1CBA" w:rsidRDefault="001E1CBA" w:rsidP="001E1CBA">
      <w:pPr>
        <w:pStyle w:val="Texto"/>
      </w:pPr>
      <w:bookmarkStart w:id="310" w:name="_Toc2367090"/>
      <w:r w:rsidRPr="001E1CBA">
        <w:t>Fluxos alternativos</w:t>
      </w:r>
      <w:bookmarkEnd w:id="310"/>
    </w:p>
    <w:p w:rsidR="001E1CBA" w:rsidRPr="001E1CBA" w:rsidRDefault="001E1CBA" w:rsidP="001E1CBA">
      <w:pPr>
        <w:pStyle w:val="Texto"/>
      </w:pPr>
      <w:r w:rsidRPr="001E1CBA">
        <w:t>A1. O usuário pressiona o botão cancelar</w:t>
      </w:r>
    </w:p>
    <w:p w:rsidR="001E1CBA" w:rsidRPr="001E1CBA" w:rsidRDefault="001E1CBA" w:rsidP="001E1CBA">
      <w:pPr>
        <w:pStyle w:val="Texto"/>
      </w:pPr>
      <w:r w:rsidRPr="001E1CBA">
        <w:t>O caso de uso é encerrado.</w:t>
      </w:r>
    </w:p>
    <w:p w:rsidR="001E1CBA" w:rsidRPr="001E1CBA" w:rsidRDefault="001E1CBA" w:rsidP="001E1CBA">
      <w:pPr>
        <w:pStyle w:val="Texto"/>
      </w:pPr>
      <w:bookmarkStart w:id="311" w:name="_Toc2367091"/>
      <w:r w:rsidRPr="001E1CBA">
        <w:t>Fluxos de exceção</w:t>
      </w:r>
      <w:bookmarkEnd w:id="311"/>
    </w:p>
    <w:p w:rsidR="001E1CBA" w:rsidRPr="001E1CBA" w:rsidRDefault="001E1CBA" w:rsidP="001E1CBA">
      <w:pPr>
        <w:pStyle w:val="Texto"/>
      </w:pPr>
      <w:r w:rsidRPr="001E1CBA">
        <w:t>Não há.</w:t>
      </w:r>
    </w:p>
    <w:p w:rsidR="00FF3255" w:rsidRDefault="00FF3255" w:rsidP="00FF3255">
      <w:pPr>
        <w:pStyle w:val="Fonte"/>
      </w:pPr>
    </w:p>
    <w:p w:rsidR="00FF3255" w:rsidRDefault="00D2196F" w:rsidP="00FF3255">
      <w:pPr>
        <w:pStyle w:val="Ttulops-textual"/>
        <w:rPr>
          <w:rFonts w:cs="Arial"/>
          <w:lang w:val="pt-BR"/>
        </w:rPr>
      </w:pPr>
      <w:bookmarkStart w:id="312" w:name="_Toc19349738"/>
      <w:r>
        <w:rPr>
          <w:rFonts w:cs="Arial"/>
        </w:rPr>
        <w:t>APÊNDICE I</w:t>
      </w:r>
      <w:r w:rsidR="00FF3255">
        <w:rPr>
          <w:rFonts w:cs="Arial"/>
        </w:rPr>
        <w:t xml:space="preserve"> – </w:t>
      </w:r>
      <w:r>
        <w:rPr>
          <w:rFonts w:cs="Arial"/>
          <w:lang w:val="pt-BR"/>
        </w:rPr>
        <w:t>C</w:t>
      </w:r>
      <w:r w:rsidR="00FF3255">
        <w:rPr>
          <w:rFonts w:cs="Arial"/>
          <w:lang w:val="pt-BR"/>
        </w:rPr>
        <w:t>ASO DE USO</w:t>
      </w:r>
      <w:bookmarkEnd w:id="312"/>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313" w:name="_Toc459206339"/>
      <w:bookmarkStart w:id="314" w:name="_Toc459206367"/>
      <w:bookmarkStart w:id="315" w:name="_Toc510714413"/>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29"/>
      <w:bookmarkEnd w:id="230"/>
      <w:bookmarkEnd w:id="231"/>
      <w:bookmarkEnd w:id="232"/>
      <w:bookmarkEnd w:id="313"/>
      <w:bookmarkEnd w:id="314"/>
      <w:bookmarkEnd w:id="315"/>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D30FF8">
      <w:headerReference w:type="default" r:id="rId4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C02" w:rsidRDefault="00257C02" w:rsidP="00F9687E">
      <w:pPr>
        <w:pStyle w:val="Texto"/>
        <w:spacing w:line="240" w:lineRule="auto"/>
      </w:pPr>
      <w:r>
        <w:separator/>
      </w:r>
    </w:p>
  </w:endnote>
  <w:endnote w:type="continuationSeparator" w:id="0">
    <w:p w:rsidR="00257C02" w:rsidRDefault="00257C02"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D4" w:rsidRDefault="004F00D4" w:rsidP="009670A4">
    <w:pPr>
      <w:pStyle w:val="Rodap"/>
      <w:ind w:firstLine="0"/>
      <w:jc w:val="both"/>
    </w:pPr>
  </w:p>
  <w:p w:rsidR="004F00D4" w:rsidRDefault="004F00D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C02" w:rsidRDefault="00257C02" w:rsidP="004E36B6">
      <w:pPr>
        <w:pStyle w:val="Texto"/>
        <w:spacing w:line="240" w:lineRule="auto"/>
        <w:ind w:firstLine="0"/>
      </w:pPr>
      <w:r>
        <w:t xml:space="preserve">_______________ </w:t>
      </w:r>
    </w:p>
    <w:p w:rsidR="00257C02" w:rsidRDefault="00257C02" w:rsidP="004E36B6">
      <w:pPr>
        <w:pStyle w:val="Texto"/>
        <w:spacing w:line="240" w:lineRule="auto"/>
        <w:ind w:firstLine="0"/>
      </w:pPr>
    </w:p>
  </w:footnote>
  <w:footnote w:type="continuationSeparator" w:id="0">
    <w:p w:rsidR="00257C02" w:rsidRDefault="00257C02" w:rsidP="00F9687E">
      <w:pPr>
        <w:pStyle w:val="Texto"/>
        <w:spacing w:line="240" w:lineRule="auto"/>
      </w:pPr>
      <w:r>
        <w:continuationSeparator/>
      </w:r>
    </w:p>
  </w:footnote>
  <w:footnote w:id="1">
    <w:p w:rsidR="004F00D4" w:rsidRPr="000712F2" w:rsidRDefault="004F00D4">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4F00D4" w:rsidRPr="00D56C48" w:rsidRDefault="004F00D4">
      <w:pPr>
        <w:pStyle w:val="Textodenotaderodap"/>
        <w:rPr>
          <w:lang w:val="pt-BR"/>
        </w:rPr>
      </w:pPr>
      <w:r>
        <w:rPr>
          <w:rStyle w:val="Refdenotaderodap"/>
        </w:rPr>
        <w:footnoteRef/>
      </w:r>
      <w:r>
        <w:t xml:space="preserve"> </w:t>
      </w:r>
      <w:r>
        <w:rPr>
          <w:lang w:val="pt-BR"/>
        </w:rPr>
        <w:t>Metodologia de gamificação.</w:t>
      </w:r>
    </w:p>
  </w:footnote>
  <w:footnote w:id="3">
    <w:p w:rsidR="004F00D4" w:rsidRPr="00C61E73" w:rsidRDefault="004F00D4">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 w:id="4">
    <w:p w:rsidR="004F00D4" w:rsidRPr="00F90B86" w:rsidRDefault="004F00D4">
      <w:pPr>
        <w:pStyle w:val="Textodenotaderodap"/>
        <w:rPr>
          <w:lang w:val="pt-BR"/>
        </w:rPr>
      </w:pPr>
      <w:r>
        <w:rPr>
          <w:rStyle w:val="Refdenotaderodap"/>
        </w:rPr>
        <w:footnoteRef/>
      </w:r>
      <w:r>
        <w:t xml:space="preserve"> </w:t>
      </w:r>
      <w:r w:rsidRPr="00892F3F">
        <w:rPr>
          <w:szCs w:val="24"/>
        </w:rPr>
        <w:t>HttpURLConnection</w:t>
      </w:r>
      <w:r>
        <w:rPr>
          <w:szCs w:val="24"/>
          <w:lang w:val="pt-BR"/>
        </w:rPr>
        <w:t xml:space="preserve"> segundo a Android Developer, é uma conexão via </w:t>
      </w:r>
      <w:r>
        <w:rPr>
          <w:rFonts w:cs="Arial"/>
          <w:color w:val="222222"/>
          <w:shd w:val="clear" w:color="auto" w:fill="FFFFFF"/>
        </w:rPr>
        <w:t> Uniform Resource Locator</w:t>
      </w:r>
      <w:r>
        <w:rPr>
          <w:rFonts w:cs="Arial"/>
          <w:color w:val="222222"/>
          <w:shd w:val="clear" w:color="auto" w:fill="FFFFFF"/>
          <w:lang w:val="pt-BR"/>
        </w:rPr>
        <w:t xml:space="preserve"> (URL) </w:t>
      </w:r>
      <w:r>
        <w:rPr>
          <w:rFonts w:cs="Arial"/>
          <w:color w:val="202124"/>
          <w:shd w:val="clear" w:color="auto" w:fill="FFFFFF"/>
        </w:rPr>
        <w:t>com suporte para recursos específicos de HTTP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D4" w:rsidRDefault="004F00D4">
    <w:pPr>
      <w:pStyle w:val="Cabealho"/>
      <w:jc w:val="right"/>
    </w:pPr>
  </w:p>
  <w:p w:rsidR="004F00D4" w:rsidRDefault="004F00D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D4" w:rsidRPr="00B74CFC" w:rsidRDefault="004F00D4">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7A6270" w:rsidRPr="007A6270">
      <w:rPr>
        <w:noProof/>
        <w:sz w:val="20"/>
        <w:lang w:val="pt-BR"/>
      </w:rPr>
      <w:t>30</w:t>
    </w:r>
    <w:r w:rsidRPr="00B74CFC">
      <w:rPr>
        <w:sz w:val="20"/>
      </w:rPr>
      <w:fldChar w:fldCharType="end"/>
    </w:r>
  </w:p>
  <w:p w:rsidR="004F00D4" w:rsidRDefault="004F00D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152054"/>
      <w:docPartObj>
        <w:docPartGallery w:val="Page Numbers (Top of Page)"/>
        <w:docPartUnique/>
      </w:docPartObj>
    </w:sdtPr>
    <w:sdtContent>
      <w:p w:rsidR="004F00D4" w:rsidRDefault="004F00D4">
        <w:pPr>
          <w:pStyle w:val="Cabealho"/>
          <w:jc w:val="right"/>
        </w:pPr>
        <w:r>
          <w:fldChar w:fldCharType="begin"/>
        </w:r>
        <w:r>
          <w:instrText>PAGE   \* MERGEFORMAT</w:instrText>
        </w:r>
        <w:r>
          <w:fldChar w:fldCharType="separate"/>
        </w:r>
        <w:r w:rsidR="00087ED1" w:rsidRPr="00087ED1">
          <w:rPr>
            <w:noProof/>
            <w:lang w:val="pt-BR"/>
          </w:rPr>
          <w:t>31</w:t>
        </w:r>
        <w:r>
          <w:fldChar w:fldCharType="end"/>
        </w:r>
      </w:p>
    </w:sdtContent>
  </w:sdt>
  <w:p w:rsidR="004F00D4" w:rsidRDefault="004F00D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276055"/>
      <w:docPartObj>
        <w:docPartGallery w:val="Page Numbers (Top of Page)"/>
        <w:docPartUnique/>
      </w:docPartObj>
    </w:sdtPr>
    <w:sdtContent>
      <w:p w:rsidR="004F00D4" w:rsidRDefault="004F00D4">
        <w:pPr>
          <w:pStyle w:val="Cabealho"/>
          <w:jc w:val="right"/>
        </w:pPr>
        <w:r>
          <w:fldChar w:fldCharType="begin"/>
        </w:r>
        <w:r>
          <w:instrText>PAGE   \* MERGEFORMAT</w:instrText>
        </w:r>
        <w:r>
          <w:fldChar w:fldCharType="separate"/>
        </w:r>
        <w:r w:rsidR="007A6270" w:rsidRPr="007A6270">
          <w:rPr>
            <w:noProof/>
            <w:lang w:val="pt-BR"/>
          </w:rPr>
          <w:t>46</w:t>
        </w:r>
        <w:r>
          <w:fldChar w:fldCharType="end"/>
        </w:r>
      </w:p>
    </w:sdtContent>
  </w:sdt>
  <w:p w:rsidR="004F00D4" w:rsidRDefault="004F00D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1831D6A"/>
    <w:multiLevelType w:val="hybridMultilevel"/>
    <w:tmpl w:val="37BEEE92"/>
    <w:lvl w:ilvl="0" w:tplc="71E6263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 w15:restartNumberingAfterBreak="0">
    <w:nsid w:val="02DD169D"/>
    <w:multiLevelType w:val="hybridMultilevel"/>
    <w:tmpl w:val="A84C1742"/>
    <w:lvl w:ilvl="0" w:tplc="E16445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03504317"/>
    <w:multiLevelType w:val="hybridMultilevel"/>
    <w:tmpl w:val="067AF9F8"/>
    <w:lvl w:ilvl="0" w:tplc="36C6960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 w15:restartNumberingAfterBreak="0">
    <w:nsid w:val="05FE2342"/>
    <w:multiLevelType w:val="hybridMultilevel"/>
    <w:tmpl w:val="F96058EA"/>
    <w:lvl w:ilvl="0" w:tplc="E71E264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0CB702A0"/>
    <w:multiLevelType w:val="hybridMultilevel"/>
    <w:tmpl w:val="0ACE048E"/>
    <w:lvl w:ilvl="0" w:tplc="F320CB6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 w15:restartNumberingAfterBreak="0">
    <w:nsid w:val="0E674A1D"/>
    <w:multiLevelType w:val="hybridMultilevel"/>
    <w:tmpl w:val="A5089B26"/>
    <w:lvl w:ilvl="0" w:tplc="91FC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15:restartNumberingAfterBreak="0">
    <w:nsid w:val="10EC70C1"/>
    <w:multiLevelType w:val="hybridMultilevel"/>
    <w:tmpl w:val="CB727CB4"/>
    <w:lvl w:ilvl="0" w:tplc="E8A0CD9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8" w15:restartNumberingAfterBreak="0">
    <w:nsid w:val="12323B7F"/>
    <w:multiLevelType w:val="hybridMultilevel"/>
    <w:tmpl w:val="BCA49314"/>
    <w:lvl w:ilvl="0" w:tplc="C5B663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9"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87740AE"/>
    <w:multiLevelType w:val="hybridMultilevel"/>
    <w:tmpl w:val="D3C4BBE6"/>
    <w:lvl w:ilvl="0" w:tplc="93CA276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1" w15:restartNumberingAfterBreak="0">
    <w:nsid w:val="1C1D2E73"/>
    <w:multiLevelType w:val="hybridMultilevel"/>
    <w:tmpl w:val="462468C2"/>
    <w:lvl w:ilvl="0" w:tplc="627A4FA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2" w15:restartNumberingAfterBreak="0">
    <w:nsid w:val="2092274E"/>
    <w:multiLevelType w:val="hybridMultilevel"/>
    <w:tmpl w:val="C6AEB0C8"/>
    <w:lvl w:ilvl="0" w:tplc="96F0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3" w15:restartNumberingAfterBreak="0">
    <w:nsid w:val="251B2C5E"/>
    <w:multiLevelType w:val="hybridMultilevel"/>
    <w:tmpl w:val="7DACBACA"/>
    <w:lvl w:ilvl="0" w:tplc="E40661A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4" w15:restartNumberingAfterBreak="0">
    <w:nsid w:val="265A0362"/>
    <w:multiLevelType w:val="hybridMultilevel"/>
    <w:tmpl w:val="26CA7F90"/>
    <w:lvl w:ilvl="0" w:tplc="245C55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5" w15:restartNumberingAfterBreak="0">
    <w:nsid w:val="281568A4"/>
    <w:multiLevelType w:val="hybridMultilevel"/>
    <w:tmpl w:val="F66AC838"/>
    <w:lvl w:ilvl="0" w:tplc="94C60D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6" w15:restartNumberingAfterBreak="0">
    <w:nsid w:val="291E2336"/>
    <w:multiLevelType w:val="hybridMultilevel"/>
    <w:tmpl w:val="2DC6921C"/>
    <w:lvl w:ilvl="0" w:tplc="E270A38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7" w15:restartNumberingAfterBreak="0">
    <w:nsid w:val="2A0E10D4"/>
    <w:multiLevelType w:val="hybridMultilevel"/>
    <w:tmpl w:val="3410D62E"/>
    <w:lvl w:ilvl="0" w:tplc="CFBCD62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8" w15:restartNumberingAfterBreak="0">
    <w:nsid w:val="2A466AC2"/>
    <w:multiLevelType w:val="hybridMultilevel"/>
    <w:tmpl w:val="B9F2EA1C"/>
    <w:lvl w:ilvl="0" w:tplc="840E9E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9" w15:restartNumberingAfterBreak="0">
    <w:nsid w:val="2B7843AB"/>
    <w:multiLevelType w:val="hybridMultilevel"/>
    <w:tmpl w:val="2DDE0BE2"/>
    <w:lvl w:ilvl="0" w:tplc="468005B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0" w15:restartNumberingAfterBreak="0">
    <w:nsid w:val="2FD5442C"/>
    <w:multiLevelType w:val="hybridMultilevel"/>
    <w:tmpl w:val="6CB0275C"/>
    <w:lvl w:ilvl="0" w:tplc="CD944E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15:restartNumberingAfterBreak="0">
    <w:nsid w:val="30B558CC"/>
    <w:multiLevelType w:val="hybridMultilevel"/>
    <w:tmpl w:val="DE9ED13C"/>
    <w:lvl w:ilvl="0" w:tplc="0DE468C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2" w15:restartNumberingAfterBreak="0">
    <w:nsid w:val="31610D9A"/>
    <w:multiLevelType w:val="hybridMultilevel"/>
    <w:tmpl w:val="A5B21E6C"/>
    <w:lvl w:ilvl="0" w:tplc="623894C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3" w15:restartNumberingAfterBreak="0">
    <w:nsid w:val="343C27B0"/>
    <w:multiLevelType w:val="hybridMultilevel"/>
    <w:tmpl w:val="93B296B2"/>
    <w:lvl w:ilvl="0" w:tplc="A3BC14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34D75118"/>
    <w:multiLevelType w:val="hybridMultilevel"/>
    <w:tmpl w:val="156C3D24"/>
    <w:lvl w:ilvl="0" w:tplc="5F825B1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5" w15:restartNumberingAfterBreak="0">
    <w:nsid w:val="35A8288E"/>
    <w:multiLevelType w:val="hybridMultilevel"/>
    <w:tmpl w:val="45C64062"/>
    <w:lvl w:ilvl="0" w:tplc="1DB4E6C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35D9117F"/>
    <w:multiLevelType w:val="hybridMultilevel"/>
    <w:tmpl w:val="1B202476"/>
    <w:lvl w:ilvl="0" w:tplc="A560E9E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7" w15:restartNumberingAfterBreak="0">
    <w:nsid w:val="38EB5D12"/>
    <w:multiLevelType w:val="hybridMultilevel"/>
    <w:tmpl w:val="50DA1FCA"/>
    <w:lvl w:ilvl="0" w:tplc="395E4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3C6F3FD9"/>
    <w:multiLevelType w:val="hybridMultilevel"/>
    <w:tmpl w:val="C0BEDDB4"/>
    <w:lvl w:ilvl="0" w:tplc="4FF849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9"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4197077B"/>
    <w:multiLevelType w:val="hybridMultilevel"/>
    <w:tmpl w:val="024EB306"/>
    <w:lvl w:ilvl="0" w:tplc="5730351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2" w15:restartNumberingAfterBreak="0">
    <w:nsid w:val="43B12DF1"/>
    <w:multiLevelType w:val="hybridMultilevel"/>
    <w:tmpl w:val="5D96D842"/>
    <w:lvl w:ilvl="0" w:tplc="424CB2B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3"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0AE5F49"/>
    <w:multiLevelType w:val="hybridMultilevel"/>
    <w:tmpl w:val="5DDE6F6C"/>
    <w:lvl w:ilvl="0" w:tplc="59849A3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5" w15:restartNumberingAfterBreak="0">
    <w:nsid w:val="50E654AA"/>
    <w:multiLevelType w:val="hybridMultilevel"/>
    <w:tmpl w:val="5978DB8A"/>
    <w:lvl w:ilvl="0" w:tplc="28DCCB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6"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7" w15:restartNumberingAfterBreak="0">
    <w:nsid w:val="540B73D0"/>
    <w:multiLevelType w:val="hybridMultilevel"/>
    <w:tmpl w:val="51105C14"/>
    <w:lvl w:ilvl="0" w:tplc="C4F21B8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8" w15:restartNumberingAfterBreak="0">
    <w:nsid w:val="56221B5D"/>
    <w:multiLevelType w:val="hybridMultilevel"/>
    <w:tmpl w:val="AAB43A6C"/>
    <w:lvl w:ilvl="0" w:tplc="694E3F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9" w15:restartNumberingAfterBreak="0">
    <w:nsid w:val="56E735AA"/>
    <w:multiLevelType w:val="hybridMultilevel"/>
    <w:tmpl w:val="58E6F8C8"/>
    <w:lvl w:ilvl="0" w:tplc="FC9232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0" w15:restartNumberingAfterBreak="0">
    <w:nsid w:val="59527013"/>
    <w:multiLevelType w:val="hybridMultilevel"/>
    <w:tmpl w:val="ED5C79F0"/>
    <w:lvl w:ilvl="0" w:tplc="7D5CB0B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1" w15:restartNumberingAfterBreak="0">
    <w:nsid w:val="5AB04903"/>
    <w:multiLevelType w:val="hybridMultilevel"/>
    <w:tmpl w:val="26EEBF54"/>
    <w:lvl w:ilvl="0" w:tplc="D1F6788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2" w15:restartNumberingAfterBreak="0">
    <w:nsid w:val="5B146AC7"/>
    <w:multiLevelType w:val="hybridMultilevel"/>
    <w:tmpl w:val="023ADBEA"/>
    <w:lvl w:ilvl="0" w:tplc="5C76AE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3"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69522E4E"/>
    <w:multiLevelType w:val="hybridMultilevel"/>
    <w:tmpl w:val="8048E97C"/>
    <w:lvl w:ilvl="0" w:tplc="6898F1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6" w15:restartNumberingAfterBreak="0">
    <w:nsid w:val="69E962F0"/>
    <w:multiLevelType w:val="hybridMultilevel"/>
    <w:tmpl w:val="5F468F9A"/>
    <w:lvl w:ilvl="0" w:tplc="6DF6FA4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7" w15:restartNumberingAfterBreak="0">
    <w:nsid w:val="70A6665E"/>
    <w:multiLevelType w:val="hybridMultilevel"/>
    <w:tmpl w:val="62E67028"/>
    <w:lvl w:ilvl="0" w:tplc="97C8796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8" w15:restartNumberingAfterBreak="0">
    <w:nsid w:val="714D58A5"/>
    <w:multiLevelType w:val="hybridMultilevel"/>
    <w:tmpl w:val="0DEC84EC"/>
    <w:lvl w:ilvl="0" w:tplc="C00621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9" w15:restartNumberingAfterBreak="0">
    <w:nsid w:val="771A7E37"/>
    <w:multiLevelType w:val="hybridMultilevel"/>
    <w:tmpl w:val="4C20DC04"/>
    <w:lvl w:ilvl="0" w:tplc="7388B27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0" w15:restartNumberingAfterBreak="0">
    <w:nsid w:val="7CC97465"/>
    <w:multiLevelType w:val="hybridMultilevel"/>
    <w:tmpl w:val="7722C1DE"/>
    <w:lvl w:ilvl="0" w:tplc="0DFE4AD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30"/>
  </w:num>
  <w:num w:numId="2">
    <w:abstractNumId w:val="29"/>
  </w:num>
  <w:num w:numId="3">
    <w:abstractNumId w:val="43"/>
  </w:num>
  <w:num w:numId="4">
    <w:abstractNumId w:val="9"/>
  </w:num>
  <w:num w:numId="5">
    <w:abstractNumId w:val="33"/>
  </w:num>
  <w:num w:numId="6">
    <w:abstractNumId w:val="36"/>
  </w:num>
  <w:num w:numId="7">
    <w:abstractNumId w:val="44"/>
  </w:num>
  <w:num w:numId="8">
    <w:abstractNumId w:val="24"/>
  </w:num>
  <w:num w:numId="9">
    <w:abstractNumId w:val="15"/>
  </w:num>
  <w:num w:numId="10">
    <w:abstractNumId w:val="5"/>
  </w:num>
  <w:num w:numId="11">
    <w:abstractNumId w:val="11"/>
  </w:num>
  <w:num w:numId="12">
    <w:abstractNumId w:val="39"/>
  </w:num>
  <w:num w:numId="13">
    <w:abstractNumId w:val="34"/>
  </w:num>
  <w:num w:numId="14">
    <w:abstractNumId w:val="35"/>
  </w:num>
  <w:num w:numId="15">
    <w:abstractNumId w:val="41"/>
  </w:num>
  <w:num w:numId="16">
    <w:abstractNumId w:val="32"/>
  </w:num>
  <w:num w:numId="17">
    <w:abstractNumId w:val="38"/>
  </w:num>
  <w:num w:numId="18">
    <w:abstractNumId w:val="26"/>
  </w:num>
  <w:num w:numId="19">
    <w:abstractNumId w:val="10"/>
  </w:num>
  <w:num w:numId="20">
    <w:abstractNumId w:val="6"/>
  </w:num>
  <w:num w:numId="21">
    <w:abstractNumId w:val="31"/>
  </w:num>
  <w:num w:numId="22">
    <w:abstractNumId w:val="47"/>
  </w:num>
  <w:num w:numId="23">
    <w:abstractNumId w:val="14"/>
  </w:num>
  <w:num w:numId="24">
    <w:abstractNumId w:val="40"/>
  </w:num>
  <w:num w:numId="25">
    <w:abstractNumId w:val="50"/>
  </w:num>
  <w:num w:numId="26">
    <w:abstractNumId w:val="23"/>
  </w:num>
  <w:num w:numId="27">
    <w:abstractNumId w:val="25"/>
  </w:num>
  <w:num w:numId="28">
    <w:abstractNumId w:val="27"/>
  </w:num>
  <w:num w:numId="29">
    <w:abstractNumId w:val="48"/>
  </w:num>
  <w:num w:numId="30">
    <w:abstractNumId w:val="21"/>
  </w:num>
  <w:num w:numId="31">
    <w:abstractNumId w:val="3"/>
  </w:num>
  <w:num w:numId="32">
    <w:abstractNumId w:val="45"/>
  </w:num>
  <w:num w:numId="33">
    <w:abstractNumId w:val="4"/>
  </w:num>
  <w:num w:numId="34">
    <w:abstractNumId w:val="42"/>
  </w:num>
  <w:num w:numId="35">
    <w:abstractNumId w:val="16"/>
  </w:num>
  <w:num w:numId="36">
    <w:abstractNumId w:val="17"/>
  </w:num>
  <w:num w:numId="37">
    <w:abstractNumId w:val="49"/>
  </w:num>
  <w:num w:numId="38">
    <w:abstractNumId w:val="28"/>
  </w:num>
  <w:num w:numId="39">
    <w:abstractNumId w:val="12"/>
  </w:num>
  <w:num w:numId="40">
    <w:abstractNumId w:val="46"/>
  </w:num>
  <w:num w:numId="41">
    <w:abstractNumId w:val="22"/>
  </w:num>
  <w:num w:numId="42">
    <w:abstractNumId w:val="19"/>
  </w:num>
  <w:num w:numId="43">
    <w:abstractNumId w:val="20"/>
  </w:num>
  <w:num w:numId="44">
    <w:abstractNumId w:val="2"/>
  </w:num>
  <w:num w:numId="45">
    <w:abstractNumId w:val="7"/>
  </w:num>
  <w:num w:numId="46">
    <w:abstractNumId w:val="8"/>
  </w:num>
  <w:num w:numId="47">
    <w:abstractNumId w:val="37"/>
  </w:num>
  <w:num w:numId="48">
    <w:abstractNumId w:val="18"/>
  </w:num>
  <w:num w:numId="49">
    <w:abstractNumId w:val="1"/>
  </w:num>
  <w:num w:numId="50">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pt-BR" w:vendorID="64" w:dllVersion="131078" w:nlCheck="1" w:checkStyle="0"/>
  <w:activeWritingStyle w:appName="MSWord" w:lang="en-US" w:vendorID="64" w:dllVersion="131078" w:nlCheck="1" w:checkStyle="1"/>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2170D"/>
    <w:rsid w:val="00021AA1"/>
    <w:rsid w:val="00024CF9"/>
    <w:rsid w:val="000253CA"/>
    <w:rsid w:val="000319B5"/>
    <w:rsid w:val="0003417C"/>
    <w:rsid w:val="000362D9"/>
    <w:rsid w:val="000373CF"/>
    <w:rsid w:val="00037FF7"/>
    <w:rsid w:val="00045571"/>
    <w:rsid w:val="000476AE"/>
    <w:rsid w:val="00047A23"/>
    <w:rsid w:val="00047F99"/>
    <w:rsid w:val="000532F9"/>
    <w:rsid w:val="00061C57"/>
    <w:rsid w:val="00064FD7"/>
    <w:rsid w:val="000670B0"/>
    <w:rsid w:val="000712F2"/>
    <w:rsid w:val="00071EA6"/>
    <w:rsid w:val="00076B27"/>
    <w:rsid w:val="00076EAA"/>
    <w:rsid w:val="000802F0"/>
    <w:rsid w:val="000811AE"/>
    <w:rsid w:val="00082055"/>
    <w:rsid w:val="000865FF"/>
    <w:rsid w:val="00086723"/>
    <w:rsid w:val="00087AB2"/>
    <w:rsid w:val="00087ED1"/>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37F8"/>
    <w:rsid w:val="000E5843"/>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3976"/>
    <w:rsid w:val="00124403"/>
    <w:rsid w:val="001308FB"/>
    <w:rsid w:val="00131E56"/>
    <w:rsid w:val="001359A7"/>
    <w:rsid w:val="00136A2E"/>
    <w:rsid w:val="001376B5"/>
    <w:rsid w:val="001407F9"/>
    <w:rsid w:val="00142CCB"/>
    <w:rsid w:val="00143DFC"/>
    <w:rsid w:val="00145A41"/>
    <w:rsid w:val="00146B9E"/>
    <w:rsid w:val="001540CB"/>
    <w:rsid w:val="001545D1"/>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0F2"/>
    <w:rsid w:val="001A4F2A"/>
    <w:rsid w:val="001A56BB"/>
    <w:rsid w:val="001A74D0"/>
    <w:rsid w:val="001A7F58"/>
    <w:rsid w:val="001B00A2"/>
    <w:rsid w:val="001B0977"/>
    <w:rsid w:val="001B2BA2"/>
    <w:rsid w:val="001B4720"/>
    <w:rsid w:val="001C1B7F"/>
    <w:rsid w:val="001C5678"/>
    <w:rsid w:val="001C7174"/>
    <w:rsid w:val="001C72E4"/>
    <w:rsid w:val="001C7B39"/>
    <w:rsid w:val="001D2FA5"/>
    <w:rsid w:val="001D3CEC"/>
    <w:rsid w:val="001D50C9"/>
    <w:rsid w:val="001E0DC2"/>
    <w:rsid w:val="001E1CBA"/>
    <w:rsid w:val="001E3DDF"/>
    <w:rsid w:val="001F7B7C"/>
    <w:rsid w:val="001F7BED"/>
    <w:rsid w:val="002024B4"/>
    <w:rsid w:val="00204A81"/>
    <w:rsid w:val="00213336"/>
    <w:rsid w:val="00213C9B"/>
    <w:rsid w:val="002149F4"/>
    <w:rsid w:val="00217EA2"/>
    <w:rsid w:val="002205CF"/>
    <w:rsid w:val="0023281F"/>
    <w:rsid w:val="002333A4"/>
    <w:rsid w:val="002357CB"/>
    <w:rsid w:val="00240609"/>
    <w:rsid w:val="00244111"/>
    <w:rsid w:val="00244B2E"/>
    <w:rsid w:val="0024506F"/>
    <w:rsid w:val="00246A1F"/>
    <w:rsid w:val="00250B56"/>
    <w:rsid w:val="00254230"/>
    <w:rsid w:val="0025649A"/>
    <w:rsid w:val="00257C02"/>
    <w:rsid w:val="00262370"/>
    <w:rsid w:val="00264E68"/>
    <w:rsid w:val="00265F94"/>
    <w:rsid w:val="0026775C"/>
    <w:rsid w:val="0027438A"/>
    <w:rsid w:val="002775B7"/>
    <w:rsid w:val="00282496"/>
    <w:rsid w:val="002864A1"/>
    <w:rsid w:val="00290AE9"/>
    <w:rsid w:val="002929A8"/>
    <w:rsid w:val="00293B42"/>
    <w:rsid w:val="00295A28"/>
    <w:rsid w:val="002A21C8"/>
    <w:rsid w:val="002A5086"/>
    <w:rsid w:val="002A5095"/>
    <w:rsid w:val="002B4003"/>
    <w:rsid w:val="002B70E4"/>
    <w:rsid w:val="002C03D4"/>
    <w:rsid w:val="002C3575"/>
    <w:rsid w:val="002C42C9"/>
    <w:rsid w:val="002C5C30"/>
    <w:rsid w:val="002D1AB6"/>
    <w:rsid w:val="002D27CD"/>
    <w:rsid w:val="002D3CCD"/>
    <w:rsid w:val="002D4CF2"/>
    <w:rsid w:val="002D70B9"/>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54A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D3E20"/>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4BA"/>
    <w:rsid w:val="00433653"/>
    <w:rsid w:val="00433E68"/>
    <w:rsid w:val="00434586"/>
    <w:rsid w:val="00435299"/>
    <w:rsid w:val="00436D6E"/>
    <w:rsid w:val="00437F51"/>
    <w:rsid w:val="00440A51"/>
    <w:rsid w:val="00440F28"/>
    <w:rsid w:val="00443610"/>
    <w:rsid w:val="0044502A"/>
    <w:rsid w:val="004458AC"/>
    <w:rsid w:val="00446249"/>
    <w:rsid w:val="00452CA0"/>
    <w:rsid w:val="00455524"/>
    <w:rsid w:val="00455741"/>
    <w:rsid w:val="00456084"/>
    <w:rsid w:val="00463704"/>
    <w:rsid w:val="00464853"/>
    <w:rsid w:val="0047175D"/>
    <w:rsid w:val="00471F0E"/>
    <w:rsid w:val="004804B6"/>
    <w:rsid w:val="00480AFD"/>
    <w:rsid w:val="004814B8"/>
    <w:rsid w:val="00481EE3"/>
    <w:rsid w:val="00483A58"/>
    <w:rsid w:val="00483FF9"/>
    <w:rsid w:val="00491934"/>
    <w:rsid w:val="004975B9"/>
    <w:rsid w:val="004A4561"/>
    <w:rsid w:val="004B131C"/>
    <w:rsid w:val="004B2561"/>
    <w:rsid w:val="004B3900"/>
    <w:rsid w:val="004B5DC8"/>
    <w:rsid w:val="004C1407"/>
    <w:rsid w:val="004C3128"/>
    <w:rsid w:val="004C34F6"/>
    <w:rsid w:val="004C3AE0"/>
    <w:rsid w:val="004C61AB"/>
    <w:rsid w:val="004D6DA2"/>
    <w:rsid w:val="004E36B6"/>
    <w:rsid w:val="004F00D4"/>
    <w:rsid w:val="004F3117"/>
    <w:rsid w:val="004F3813"/>
    <w:rsid w:val="004F4017"/>
    <w:rsid w:val="00505DE0"/>
    <w:rsid w:val="00510108"/>
    <w:rsid w:val="005109B6"/>
    <w:rsid w:val="005132CD"/>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7A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43F16"/>
    <w:rsid w:val="0065018E"/>
    <w:rsid w:val="006526FD"/>
    <w:rsid w:val="0065275F"/>
    <w:rsid w:val="006528FF"/>
    <w:rsid w:val="00656B82"/>
    <w:rsid w:val="00657907"/>
    <w:rsid w:val="00664388"/>
    <w:rsid w:val="0066759E"/>
    <w:rsid w:val="006676BF"/>
    <w:rsid w:val="006700A1"/>
    <w:rsid w:val="00672DFD"/>
    <w:rsid w:val="00674D14"/>
    <w:rsid w:val="0067565E"/>
    <w:rsid w:val="00684DA3"/>
    <w:rsid w:val="00686F85"/>
    <w:rsid w:val="00690920"/>
    <w:rsid w:val="006951E9"/>
    <w:rsid w:val="006A0B22"/>
    <w:rsid w:val="006A7348"/>
    <w:rsid w:val="006B0872"/>
    <w:rsid w:val="006B112A"/>
    <w:rsid w:val="006B3562"/>
    <w:rsid w:val="006B6AC4"/>
    <w:rsid w:val="006B6BC3"/>
    <w:rsid w:val="006C26A6"/>
    <w:rsid w:val="006C2EA6"/>
    <w:rsid w:val="006C41F7"/>
    <w:rsid w:val="006C6C5E"/>
    <w:rsid w:val="006D27E2"/>
    <w:rsid w:val="006D555A"/>
    <w:rsid w:val="006D6D2D"/>
    <w:rsid w:val="006E056B"/>
    <w:rsid w:val="006E0FDE"/>
    <w:rsid w:val="006E28A8"/>
    <w:rsid w:val="006E4DA2"/>
    <w:rsid w:val="006E4E13"/>
    <w:rsid w:val="006E5AF0"/>
    <w:rsid w:val="006F13C9"/>
    <w:rsid w:val="006F63FD"/>
    <w:rsid w:val="006F69F6"/>
    <w:rsid w:val="007003D1"/>
    <w:rsid w:val="0070088C"/>
    <w:rsid w:val="00705D5F"/>
    <w:rsid w:val="00711379"/>
    <w:rsid w:val="00721147"/>
    <w:rsid w:val="007322F7"/>
    <w:rsid w:val="00734FDD"/>
    <w:rsid w:val="00735C33"/>
    <w:rsid w:val="00736272"/>
    <w:rsid w:val="00736628"/>
    <w:rsid w:val="00737F59"/>
    <w:rsid w:val="00740F10"/>
    <w:rsid w:val="00743DFD"/>
    <w:rsid w:val="00744120"/>
    <w:rsid w:val="0074567A"/>
    <w:rsid w:val="00750814"/>
    <w:rsid w:val="00751BCD"/>
    <w:rsid w:val="007556C9"/>
    <w:rsid w:val="00762619"/>
    <w:rsid w:val="007673A0"/>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0EEB"/>
    <w:rsid w:val="007A2B05"/>
    <w:rsid w:val="007A2D1E"/>
    <w:rsid w:val="007A2FDB"/>
    <w:rsid w:val="007A3534"/>
    <w:rsid w:val="007A455D"/>
    <w:rsid w:val="007A6270"/>
    <w:rsid w:val="007B0064"/>
    <w:rsid w:val="007B4B21"/>
    <w:rsid w:val="007B6B44"/>
    <w:rsid w:val="007C02A2"/>
    <w:rsid w:val="007C0301"/>
    <w:rsid w:val="007C3EA9"/>
    <w:rsid w:val="007C6B16"/>
    <w:rsid w:val="007C7315"/>
    <w:rsid w:val="007C7565"/>
    <w:rsid w:val="007C7D4D"/>
    <w:rsid w:val="007D0948"/>
    <w:rsid w:val="007D2517"/>
    <w:rsid w:val="007D29AC"/>
    <w:rsid w:val="007D2ED8"/>
    <w:rsid w:val="007D353C"/>
    <w:rsid w:val="007D450A"/>
    <w:rsid w:val="007D5AED"/>
    <w:rsid w:val="007D7DFA"/>
    <w:rsid w:val="007E26A3"/>
    <w:rsid w:val="007E2C84"/>
    <w:rsid w:val="007E6521"/>
    <w:rsid w:val="007E7396"/>
    <w:rsid w:val="007E7CA2"/>
    <w:rsid w:val="007F0686"/>
    <w:rsid w:val="007F54A5"/>
    <w:rsid w:val="007F57C7"/>
    <w:rsid w:val="007F658E"/>
    <w:rsid w:val="00800B3B"/>
    <w:rsid w:val="00800D75"/>
    <w:rsid w:val="00802E1E"/>
    <w:rsid w:val="0080323B"/>
    <w:rsid w:val="00807ABE"/>
    <w:rsid w:val="00810456"/>
    <w:rsid w:val="0081127D"/>
    <w:rsid w:val="00815EB6"/>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2F3F"/>
    <w:rsid w:val="00893AD2"/>
    <w:rsid w:val="008957FA"/>
    <w:rsid w:val="00896EDD"/>
    <w:rsid w:val="008A11B1"/>
    <w:rsid w:val="008A2B97"/>
    <w:rsid w:val="008A6FD7"/>
    <w:rsid w:val="008B0543"/>
    <w:rsid w:val="008B067C"/>
    <w:rsid w:val="008B1318"/>
    <w:rsid w:val="008B392C"/>
    <w:rsid w:val="008B4417"/>
    <w:rsid w:val="008B5A8A"/>
    <w:rsid w:val="008B5C98"/>
    <w:rsid w:val="008C60D9"/>
    <w:rsid w:val="008C69A8"/>
    <w:rsid w:val="008C6A70"/>
    <w:rsid w:val="008C77FF"/>
    <w:rsid w:val="008D40B7"/>
    <w:rsid w:val="008D4A9F"/>
    <w:rsid w:val="008D51B6"/>
    <w:rsid w:val="008D6B19"/>
    <w:rsid w:val="008D6D5C"/>
    <w:rsid w:val="008E13AC"/>
    <w:rsid w:val="008E19FF"/>
    <w:rsid w:val="008E2E60"/>
    <w:rsid w:val="008E4D74"/>
    <w:rsid w:val="008E5EF7"/>
    <w:rsid w:val="008F43D6"/>
    <w:rsid w:val="008F6C28"/>
    <w:rsid w:val="009008DE"/>
    <w:rsid w:val="009047A0"/>
    <w:rsid w:val="00904870"/>
    <w:rsid w:val="00905307"/>
    <w:rsid w:val="00906A14"/>
    <w:rsid w:val="00906E23"/>
    <w:rsid w:val="00907267"/>
    <w:rsid w:val="00910C57"/>
    <w:rsid w:val="009124A0"/>
    <w:rsid w:val="0091327C"/>
    <w:rsid w:val="0091374D"/>
    <w:rsid w:val="00914226"/>
    <w:rsid w:val="00914D89"/>
    <w:rsid w:val="009157C8"/>
    <w:rsid w:val="009173D7"/>
    <w:rsid w:val="00923F93"/>
    <w:rsid w:val="00924E76"/>
    <w:rsid w:val="00927306"/>
    <w:rsid w:val="009317F5"/>
    <w:rsid w:val="0093220C"/>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670A4"/>
    <w:rsid w:val="00972D8F"/>
    <w:rsid w:val="00973525"/>
    <w:rsid w:val="00973708"/>
    <w:rsid w:val="00982336"/>
    <w:rsid w:val="00982F54"/>
    <w:rsid w:val="00983A81"/>
    <w:rsid w:val="00986A52"/>
    <w:rsid w:val="009946A5"/>
    <w:rsid w:val="00994CC5"/>
    <w:rsid w:val="009954C6"/>
    <w:rsid w:val="00995F9D"/>
    <w:rsid w:val="009A1D30"/>
    <w:rsid w:val="009A5BE2"/>
    <w:rsid w:val="009A66FB"/>
    <w:rsid w:val="009A6DD7"/>
    <w:rsid w:val="009B27F0"/>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342F"/>
    <w:rsid w:val="00A1669E"/>
    <w:rsid w:val="00A238DD"/>
    <w:rsid w:val="00A26D3F"/>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76F59"/>
    <w:rsid w:val="00A802D7"/>
    <w:rsid w:val="00A818F3"/>
    <w:rsid w:val="00A825C6"/>
    <w:rsid w:val="00A86AEC"/>
    <w:rsid w:val="00A87660"/>
    <w:rsid w:val="00A96538"/>
    <w:rsid w:val="00A97FCE"/>
    <w:rsid w:val="00AA1B05"/>
    <w:rsid w:val="00AA5C61"/>
    <w:rsid w:val="00AB1188"/>
    <w:rsid w:val="00AB1C6A"/>
    <w:rsid w:val="00AB3D8E"/>
    <w:rsid w:val="00AB54FF"/>
    <w:rsid w:val="00AB650C"/>
    <w:rsid w:val="00AB6759"/>
    <w:rsid w:val="00AB6C3E"/>
    <w:rsid w:val="00AB79D4"/>
    <w:rsid w:val="00AC1237"/>
    <w:rsid w:val="00AC1825"/>
    <w:rsid w:val="00AD0AE2"/>
    <w:rsid w:val="00AD4192"/>
    <w:rsid w:val="00AD5200"/>
    <w:rsid w:val="00AD5942"/>
    <w:rsid w:val="00AD7130"/>
    <w:rsid w:val="00AE01CF"/>
    <w:rsid w:val="00AE02DC"/>
    <w:rsid w:val="00AE11DB"/>
    <w:rsid w:val="00AE1C6C"/>
    <w:rsid w:val="00AE3699"/>
    <w:rsid w:val="00AE43DB"/>
    <w:rsid w:val="00AE50E9"/>
    <w:rsid w:val="00AE7594"/>
    <w:rsid w:val="00AF1058"/>
    <w:rsid w:val="00AF141A"/>
    <w:rsid w:val="00AF2373"/>
    <w:rsid w:val="00AF23CF"/>
    <w:rsid w:val="00AF2C6B"/>
    <w:rsid w:val="00AF428C"/>
    <w:rsid w:val="00AF4F3D"/>
    <w:rsid w:val="00AF63C0"/>
    <w:rsid w:val="00AF6482"/>
    <w:rsid w:val="00B00BED"/>
    <w:rsid w:val="00B022DC"/>
    <w:rsid w:val="00B025BB"/>
    <w:rsid w:val="00B04410"/>
    <w:rsid w:val="00B05EF6"/>
    <w:rsid w:val="00B06312"/>
    <w:rsid w:val="00B14FF5"/>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3B3F"/>
    <w:rsid w:val="00B55F6E"/>
    <w:rsid w:val="00B5622A"/>
    <w:rsid w:val="00B5756B"/>
    <w:rsid w:val="00B624DA"/>
    <w:rsid w:val="00B63317"/>
    <w:rsid w:val="00B65D31"/>
    <w:rsid w:val="00B702B3"/>
    <w:rsid w:val="00B734BF"/>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1A97"/>
    <w:rsid w:val="00BB2E1D"/>
    <w:rsid w:val="00BB30B9"/>
    <w:rsid w:val="00BC0D93"/>
    <w:rsid w:val="00BC1C85"/>
    <w:rsid w:val="00BC7CF3"/>
    <w:rsid w:val="00BD34F9"/>
    <w:rsid w:val="00BD43F7"/>
    <w:rsid w:val="00BE02B3"/>
    <w:rsid w:val="00BE02DC"/>
    <w:rsid w:val="00BE195E"/>
    <w:rsid w:val="00BE4586"/>
    <w:rsid w:val="00BE49E7"/>
    <w:rsid w:val="00BE5511"/>
    <w:rsid w:val="00BE6620"/>
    <w:rsid w:val="00BE6C9E"/>
    <w:rsid w:val="00BF08BD"/>
    <w:rsid w:val="00BF0AB4"/>
    <w:rsid w:val="00BF174F"/>
    <w:rsid w:val="00BF4758"/>
    <w:rsid w:val="00BF5FB3"/>
    <w:rsid w:val="00BF604F"/>
    <w:rsid w:val="00BF6E04"/>
    <w:rsid w:val="00BF6FA3"/>
    <w:rsid w:val="00BF7FDA"/>
    <w:rsid w:val="00C00221"/>
    <w:rsid w:val="00C00A4F"/>
    <w:rsid w:val="00C02FC3"/>
    <w:rsid w:val="00C064FE"/>
    <w:rsid w:val="00C20113"/>
    <w:rsid w:val="00C256BE"/>
    <w:rsid w:val="00C271B8"/>
    <w:rsid w:val="00C3367F"/>
    <w:rsid w:val="00C3438D"/>
    <w:rsid w:val="00C35220"/>
    <w:rsid w:val="00C358FB"/>
    <w:rsid w:val="00C36451"/>
    <w:rsid w:val="00C40587"/>
    <w:rsid w:val="00C421EA"/>
    <w:rsid w:val="00C43BB6"/>
    <w:rsid w:val="00C4498F"/>
    <w:rsid w:val="00C50128"/>
    <w:rsid w:val="00C50F4C"/>
    <w:rsid w:val="00C51350"/>
    <w:rsid w:val="00C52232"/>
    <w:rsid w:val="00C525FE"/>
    <w:rsid w:val="00C61E73"/>
    <w:rsid w:val="00C6219F"/>
    <w:rsid w:val="00C62F4A"/>
    <w:rsid w:val="00C64488"/>
    <w:rsid w:val="00C66348"/>
    <w:rsid w:val="00C735CA"/>
    <w:rsid w:val="00C740C1"/>
    <w:rsid w:val="00C7799F"/>
    <w:rsid w:val="00C80942"/>
    <w:rsid w:val="00C81CB1"/>
    <w:rsid w:val="00C8238B"/>
    <w:rsid w:val="00C8241E"/>
    <w:rsid w:val="00C8246E"/>
    <w:rsid w:val="00C84340"/>
    <w:rsid w:val="00C847B5"/>
    <w:rsid w:val="00C84A07"/>
    <w:rsid w:val="00C852F6"/>
    <w:rsid w:val="00C90EE4"/>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1CEB"/>
    <w:rsid w:val="00CD2271"/>
    <w:rsid w:val="00CE01ED"/>
    <w:rsid w:val="00CE15E2"/>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0FF8"/>
    <w:rsid w:val="00D3154E"/>
    <w:rsid w:val="00D32231"/>
    <w:rsid w:val="00D32904"/>
    <w:rsid w:val="00D3395C"/>
    <w:rsid w:val="00D33F4C"/>
    <w:rsid w:val="00D3522B"/>
    <w:rsid w:val="00D3527A"/>
    <w:rsid w:val="00D354E6"/>
    <w:rsid w:val="00D354FB"/>
    <w:rsid w:val="00D35BA8"/>
    <w:rsid w:val="00D35FE3"/>
    <w:rsid w:val="00D363A3"/>
    <w:rsid w:val="00D37829"/>
    <w:rsid w:val="00D37AA7"/>
    <w:rsid w:val="00D400FC"/>
    <w:rsid w:val="00D40FBC"/>
    <w:rsid w:val="00D43F03"/>
    <w:rsid w:val="00D44512"/>
    <w:rsid w:val="00D4523B"/>
    <w:rsid w:val="00D45493"/>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0BBE"/>
    <w:rsid w:val="00D956F8"/>
    <w:rsid w:val="00D95808"/>
    <w:rsid w:val="00D96514"/>
    <w:rsid w:val="00DA4A04"/>
    <w:rsid w:val="00DA62DA"/>
    <w:rsid w:val="00DB3009"/>
    <w:rsid w:val="00DB4B63"/>
    <w:rsid w:val="00DB70FA"/>
    <w:rsid w:val="00DC0837"/>
    <w:rsid w:val="00DC1561"/>
    <w:rsid w:val="00DC37CC"/>
    <w:rsid w:val="00DC4213"/>
    <w:rsid w:val="00DC462D"/>
    <w:rsid w:val="00DC623E"/>
    <w:rsid w:val="00DD0309"/>
    <w:rsid w:val="00DD09F6"/>
    <w:rsid w:val="00DD3CEF"/>
    <w:rsid w:val="00DD4716"/>
    <w:rsid w:val="00DD475C"/>
    <w:rsid w:val="00DE274D"/>
    <w:rsid w:val="00DE3100"/>
    <w:rsid w:val="00DE46FE"/>
    <w:rsid w:val="00DE654F"/>
    <w:rsid w:val="00DE67AF"/>
    <w:rsid w:val="00DF20C9"/>
    <w:rsid w:val="00DF4250"/>
    <w:rsid w:val="00DF6228"/>
    <w:rsid w:val="00E04939"/>
    <w:rsid w:val="00E134C3"/>
    <w:rsid w:val="00E13754"/>
    <w:rsid w:val="00E14232"/>
    <w:rsid w:val="00E21CA4"/>
    <w:rsid w:val="00E2369F"/>
    <w:rsid w:val="00E23EEF"/>
    <w:rsid w:val="00E27B68"/>
    <w:rsid w:val="00E30890"/>
    <w:rsid w:val="00E3180D"/>
    <w:rsid w:val="00E33877"/>
    <w:rsid w:val="00E33B25"/>
    <w:rsid w:val="00E3439C"/>
    <w:rsid w:val="00E40483"/>
    <w:rsid w:val="00E46998"/>
    <w:rsid w:val="00E5051D"/>
    <w:rsid w:val="00E507F5"/>
    <w:rsid w:val="00E532E5"/>
    <w:rsid w:val="00E5431B"/>
    <w:rsid w:val="00E565D8"/>
    <w:rsid w:val="00E575D3"/>
    <w:rsid w:val="00E6148C"/>
    <w:rsid w:val="00E61EED"/>
    <w:rsid w:val="00E6293E"/>
    <w:rsid w:val="00E655CC"/>
    <w:rsid w:val="00E66B75"/>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3B4A"/>
    <w:rsid w:val="00EE4045"/>
    <w:rsid w:val="00EE494B"/>
    <w:rsid w:val="00EE5979"/>
    <w:rsid w:val="00EE60C4"/>
    <w:rsid w:val="00EE6418"/>
    <w:rsid w:val="00EE6F82"/>
    <w:rsid w:val="00EE6FC0"/>
    <w:rsid w:val="00EF4B77"/>
    <w:rsid w:val="00EF51C0"/>
    <w:rsid w:val="00EF7060"/>
    <w:rsid w:val="00F00D0C"/>
    <w:rsid w:val="00F02EF5"/>
    <w:rsid w:val="00F040E7"/>
    <w:rsid w:val="00F0447A"/>
    <w:rsid w:val="00F0618B"/>
    <w:rsid w:val="00F10553"/>
    <w:rsid w:val="00F14169"/>
    <w:rsid w:val="00F224B0"/>
    <w:rsid w:val="00F27D45"/>
    <w:rsid w:val="00F301EF"/>
    <w:rsid w:val="00F3304E"/>
    <w:rsid w:val="00F36F5D"/>
    <w:rsid w:val="00F37284"/>
    <w:rsid w:val="00F37F51"/>
    <w:rsid w:val="00F4082C"/>
    <w:rsid w:val="00F46160"/>
    <w:rsid w:val="00F477DD"/>
    <w:rsid w:val="00F524A1"/>
    <w:rsid w:val="00F5388C"/>
    <w:rsid w:val="00F63575"/>
    <w:rsid w:val="00F63D85"/>
    <w:rsid w:val="00F65817"/>
    <w:rsid w:val="00F701BB"/>
    <w:rsid w:val="00F7070A"/>
    <w:rsid w:val="00F71CBE"/>
    <w:rsid w:val="00F741B3"/>
    <w:rsid w:val="00F75F12"/>
    <w:rsid w:val="00F7681B"/>
    <w:rsid w:val="00F80C5F"/>
    <w:rsid w:val="00F81ECB"/>
    <w:rsid w:val="00F83083"/>
    <w:rsid w:val="00F845BB"/>
    <w:rsid w:val="00F85EA7"/>
    <w:rsid w:val="00F862CD"/>
    <w:rsid w:val="00F87084"/>
    <w:rsid w:val="00F90B86"/>
    <w:rsid w:val="00F929ED"/>
    <w:rsid w:val="00F92CCD"/>
    <w:rsid w:val="00F94397"/>
    <w:rsid w:val="00F9687E"/>
    <w:rsid w:val="00F9717E"/>
    <w:rsid w:val="00F974D4"/>
    <w:rsid w:val="00FA001E"/>
    <w:rsid w:val="00FA0BF3"/>
    <w:rsid w:val="00FA1B4D"/>
    <w:rsid w:val="00FA2B88"/>
    <w:rsid w:val="00FB05FD"/>
    <w:rsid w:val="00FB076A"/>
    <w:rsid w:val="00FB4D67"/>
    <w:rsid w:val="00FB64B9"/>
    <w:rsid w:val="00FB6F4B"/>
    <w:rsid w:val="00FC0ABC"/>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 w:type="character" w:customStyle="1" w:styleId="a">
    <w:name w:val="a"/>
    <w:basedOn w:val="Fontepargpadro"/>
    <w:rsid w:val="00CE15E2"/>
  </w:style>
  <w:style w:type="character" w:customStyle="1" w:styleId="l6">
    <w:name w:val="l6"/>
    <w:basedOn w:val="Fontepargpadro"/>
    <w:rsid w:val="00CE1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70010192">
      <w:bodyDiv w:val="1"/>
      <w:marLeft w:val="0"/>
      <w:marRight w:val="0"/>
      <w:marTop w:val="0"/>
      <w:marBottom w:val="0"/>
      <w:divBdr>
        <w:top w:val="none" w:sz="0" w:space="0" w:color="auto"/>
        <w:left w:val="none" w:sz="0" w:space="0" w:color="auto"/>
        <w:bottom w:val="none" w:sz="0" w:space="0" w:color="auto"/>
        <w:right w:val="none" w:sz="0" w:space="0" w:color="auto"/>
      </w:divBdr>
    </w:div>
    <w:div w:id="262610101">
      <w:bodyDiv w:val="1"/>
      <w:marLeft w:val="0"/>
      <w:marRight w:val="0"/>
      <w:marTop w:val="0"/>
      <w:marBottom w:val="0"/>
      <w:divBdr>
        <w:top w:val="none" w:sz="0" w:space="0" w:color="auto"/>
        <w:left w:val="none" w:sz="0" w:space="0" w:color="auto"/>
        <w:bottom w:val="none" w:sz="0" w:space="0" w:color="auto"/>
        <w:right w:val="none" w:sz="0" w:space="0" w:color="auto"/>
      </w:divBdr>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47411083">
      <w:bodyDiv w:val="1"/>
      <w:marLeft w:val="0"/>
      <w:marRight w:val="0"/>
      <w:marTop w:val="0"/>
      <w:marBottom w:val="0"/>
      <w:divBdr>
        <w:top w:val="none" w:sz="0" w:space="0" w:color="auto"/>
        <w:left w:val="none" w:sz="0" w:space="0" w:color="auto"/>
        <w:bottom w:val="none" w:sz="0" w:space="0" w:color="auto"/>
        <w:right w:val="none" w:sz="0" w:space="0" w:color="auto"/>
      </w:divBdr>
    </w:div>
    <w:div w:id="1051420243">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4147709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78775031">
      <w:bodyDiv w:val="1"/>
      <w:marLeft w:val="0"/>
      <w:marRight w:val="0"/>
      <w:marTop w:val="0"/>
      <w:marBottom w:val="0"/>
      <w:divBdr>
        <w:top w:val="none" w:sz="0" w:space="0" w:color="auto"/>
        <w:left w:val="none" w:sz="0" w:space="0" w:color="auto"/>
        <w:bottom w:val="none" w:sz="0" w:space="0" w:color="auto"/>
        <w:right w:val="none" w:sz="0" w:space="0" w:color="auto"/>
      </w:divBdr>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portal.ufpr.br/contato.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glossaryDocument" Target="glossary/document.xml"/><Relationship Id="rId20" Type="http://schemas.openxmlformats.org/officeDocument/2006/relationships/image" Target="media/image6.jpeg"/><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31162"/>
    <w:rsid w:val="000765EB"/>
    <w:rsid w:val="000F758F"/>
    <w:rsid w:val="00151855"/>
    <w:rsid w:val="001F6DB7"/>
    <w:rsid w:val="002D5315"/>
    <w:rsid w:val="003024C4"/>
    <w:rsid w:val="00310A99"/>
    <w:rsid w:val="003202E9"/>
    <w:rsid w:val="0038702F"/>
    <w:rsid w:val="003C27D3"/>
    <w:rsid w:val="00473764"/>
    <w:rsid w:val="00494919"/>
    <w:rsid w:val="00517F17"/>
    <w:rsid w:val="00585D4D"/>
    <w:rsid w:val="006F2436"/>
    <w:rsid w:val="006F7CD5"/>
    <w:rsid w:val="00714AE3"/>
    <w:rsid w:val="00777DC7"/>
    <w:rsid w:val="0080454B"/>
    <w:rsid w:val="00812D1A"/>
    <w:rsid w:val="008E3ED1"/>
    <w:rsid w:val="00950658"/>
    <w:rsid w:val="00966F42"/>
    <w:rsid w:val="00A3299D"/>
    <w:rsid w:val="00AE7BDD"/>
    <w:rsid w:val="00B00BE8"/>
    <w:rsid w:val="00B167C5"/>
    <w:rsid w:val="00B23935"/>
    <w:rsid w:val="00B45E47"/>
    <w:rsid w:val="00CD199B"/>
    <w:rsid w:val="00E9149B"/>
    <w:rsid w:val="00E94FDA"/>
    <w:rsid w:val="00F0334F"/>
    <w:rsid w:val="00F90F06"/>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A51CC-FB3F-4F4B-AD22-EBB7C6D89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4218</TotalTime>
  <Pages>86</Pages>
  <Words>11365</Words>
  <Characters>61371</Characters>
  <Application>Microsoft Office Word</Application>
  <DocSecurity>0</DocSecurity>
  <Lines>511</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72591</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74</cp:revision>
  <cp:lastPrinted>2011-05-18T18:59:00Z</cp:lastPrinted>
  <dcterms:created xsi:type="dcterms:W3CDTF">2018-04-15T10:20:00Z</dcterms:created>
  <dcterms:modified xsi:type="dcterms:W3CDTF">2019-09-22T02:46:00Z</dcterms:modified>
</cp:coreProperties>
</file>